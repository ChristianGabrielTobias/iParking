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0123F" w:rsidP="00A379BB" w:rsidRDefault="0060123F" w14:paraId="22BECDB9" w14:textId="77777777">
      <w:pPr>
        <w:spacing w:line="240" w:lineRule="auto"/>
        <w:jc w:val="center"/>
        <w:rPr>
          <w:rFonts w:cs="Arial"/>
        </w:rPr>
      </w:pPr>
    </w:p>
    <w:p w:rsidR="0060123F" w:rsidP="00A379BB" w:rsidRDefault="0060123F" w14:paraId="0CE6FF16" w14:textId="77777777">
      <w:pPr>
        <w:spacing w:line="240" w:lineRule="auto"/>
        <w:jc w:val="center"/>
        <w:rPr>
          <w:rFonts w:cs="Arial"/>
        </w:rPr>
      </w:pPr>
    </w:p>
    <w:p w:rsidR="00A379BB" w:rsidP="00A379BB" w:rsidRDefault="00E8261F" w14:paraId="14D4B068" w14:textId="74F6FD75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:rsidR="00A379BB" w:rsidP="00A379BB" w:rsidRDefault="00A379BB" w14:paraId="3E804F36" w14:textId="77777777">
      <w:pPr>
        <w:spacing w:line="240" w:lineRule="auto"/>
        <w:jc w:val="center"/>
        <w:rPr>
          <w:rFonts w:cs="Arial"/>
        </w:rPr>
      </w:pPr>
    </w:p>
    <w:p w:rsidR="00A379BB" w:rsidP="00A379BB" w:rsidRDefault="00A379BB" w14:paraId="5B6BA4C1" w14:textId="77777777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:rsidR="00A379BB" w:rsidP="00E07423" w:rsidRDefault="00A379BB" w14:paraId="4B9C6DA8" w14:textId="77777777">
      <w:pPr>
        <w:pStyle w:val="NormalGrande"/>
      </w:pPr>
    </w:p>
    <w:p w:rsidR="00A379BB" w:rsidP="00E07423" w:rsidRDefault="00A379BB" w14:paraId="4B27B54D" w14:textId="77777777">
      <w:pPr>
        <w:pStyle w:val="NormalGrande"/>
      </w:pPr>
    </w:p>
    <w:p w:rsidR="00370E34" w:rsidP="00E07423" w:rsidRDefault="000E1EAA" w14:paraId="6E0402B1" w14:textId="7ED10820">
      <w:pPr>
        <w:pStyle w:val="NormalGrande"/>
      </w:pPr>
      <w:r>
        <w:t>CHRISTIAN GABRIEL</w:t>
      </w:r>
    </w:p>
    <w:p w:rsidR="000E1EAA" w:rsidP="000E1EAA" w:rsidRDefault="000E1EAA" w14:paraId="6556399A" w14:textId="6F52D68B">
      <w:pPr>
        <w:pStyle w:val="NormalGrande"/>
      </w:pPr>
      <w:r>
        <w:t>AUGUSTO SILVA</w:t>
      </w:r>
    </w:p>
    <w:p w:rsidR="000E1EAA" w:rsidP="000E1EAA" w:rsidRDefault="000E1EAA" w14:paraId="57FD7301" w14:textId="06682FFA">
      <w:pPr>
        <w:pStyle w:val="NormalGrande"/>
      </w:pPr>
      <w:r>
        <w:t>VICTOR VENITI</w:t>
      </w:r>
    </w:p>
    <w:p w:rsidR="000E1EAA" w:rsidP="000E1EAA" w:rsidRDefault="000E1EAA" w14:paraId="66054B75" w14:textId="4D2D4D0A">
      <w:pPr>
        <w:pStyle w:val="NormalGrande"/>
      </w:pPr>
      <w:r>
        <w:t>GUILHERME GOES</w:t>
      </w:r>
    </w:p>
    <w:p w:rsidRPr="004C56C6" w:rsidR="000E1EAA" w:rsidP="000E1EAA" w:rsidRDefault="000E1EAA" w14:paraId="5DF15697" w14:textId="2D4A2334">
      <w:pPr>
        <w:pStyle w:val="NormalGrande"/>
      </w:pPr>
      <w:r>
        <w:t>WILLIANS RIBEIRO</w:t>
      </w:r>
    </w:p>
    <w:p w:rsidRPr="004C56C6" w:rsidR="00370E34" w:rsidP="00E07423" w:rsidRDefault="00370E34" w14:paraId="2AE82CF3" w14:textId="77777777">
      <w:pPr>
        <w:pStyle w:val="NormalGrande"/>
      </w:pPr>
    </w:p>
    <w:p w:rsidRPr="004C56C6" w:rsidR="00370E34" w:rsidP="00E07423" w:rsidRDefault="00370E34" w14:paraId="28112871" w14:textId="77777777">
      <w:pPr>
        <w:pStyle w:val="NormalGrande"/>
      </w:pPr>
    </w:p>
    <w:p w:rsidRPr="004C56C6" w:rsidR="00370E34" w:rsidP="00E07423" w:rsidRDefault="00370E34" w14:paraId="35493970" w14:textId="77777777">
      <w:pPr>
        <w:pStyle w:val="NormalGrande"/>
      </w:pPr>
    </w:p>
    <w:p w:rsidRPr="004C56C6" w:rsidR="00370E34" w:rsidP="00E07423" w:rsidRDefault="00370E34" w14:paraId="552D54FA" w14:textId="77777777">
      <w:pPr>
        <w:pStyle w:val="NormalGrande"/>
      </w:pPr>
    </w:p>
    <w:p w:rsidRPr="004C56C6" w:rsidR="00370E34" w:rsidP="00E07423" w:rsidRDefault="00370E34" w14:paraId="4721EC1D" w14:textId="77777777">
      <w:pPr>
        <w:pStyle w:val="NormalGrande"/>
      </w:pPr>
    </w:p>
    <w:p w:rsidRPr="004C56C6" w:rsidR="00370E34" w:rsidP="00E07423" w:rsidRDefault="00370E34" w14:paraId="7B6BE096" w14:textId="77777777">
      <w:pPr>
        <w:pStyle w:val="NormalGrande"/>
      </w:pPr>
    </w:p>
    <w:p w:rsidRPr="004C56C6" w:rsidR="00370E34" w:rsidP="00E07423" w:rsidRDefault="00370E34" w14:paraId="7493C257" w14:textId="77777777">
      <w:pPr>
        <w:pStyle w:val="NormalGrande"/>
      </w:pPr>
    </w:p>
    <w:p w:rsidRPr="004C56C6" w:rsidR="00370E34" w:rsidP="00E07423" w:rsidRDefault="00370E34" w14:paraId="63937A84" w14:textId="77777777">
      <w:pPr>
        <w:pStyle w:val="NormalGrande"/>
      </w:pPr>
    </w:p>
    <w:p w:rsidRPr="004C56C6" w:rsidR="00370E34" w:rsidP="00E07423" w:rsidRDefault="00370E34" w14:paraId="2BCFFDFC" w14:textId="77777777">
      <w:pPr>
        <w:pStyle w:val="NormalGrande"/>
      </w:pPr>
    </w:p>
    <w:p w:rsidRPr="004C56C6" w:rsidR="00370E34" w:rsidP="00E07423" w:rsidRDefault="00370E34" w14:paraId="654F72D4" w14:textId="77777777">
      <w:pPr>
        <w:pStyle w:val="NormalGrande"/>
      </w:pPr>
    </w:p>
    <w:p w:rsidRPr="004C56C6" w:rsidR="00370E34" w:rsidP="00E07423" w:rsidRDefault="000E1EAA" w14:paraId="5C8F3224" w14:textId="23BC6C24">
      <w:pPr>
        <w:pStyle w:val="NormalGrande"/>
      </w:pPr>
      <w:r>
        <w:t>IpARKING SUA SOLUÇÃO EM ESTACIONAMENTOS</w:t>
      </w:r>
    </w:p>
    <w:p w:rsidRPr="000C0409" w:rsidR="00D122FD" w:rsidP="00E07423" w:rsidRDefault="00D122FD" w14:paraId="7C836E9C" w14:textId="77777777">
      <w:pPr>
        <w:pStyle w:val="Capa-Grauacadmico"/>
        <w:ind w:left="5711" w:hanging="1175"/>
      </w:pPr>
    </w:p>
    <w:p w:rsidRPr="004C56C6" w:rsidR="00370E34" w:rsidP="00E07423" w:rsidRDefault="00370E34" w14:paraId="59374737" w14:textId="77777777">
      <w:pPr>
        <w:pStyle w:val="NormalGrande"/>
      </w:pPr>
    </w:p>
    <w:p w:rsidRPr="004C56C6" w:rsidR="00370E34" w:rsidP="00E07423" w:rsidRDefault="00370E34" w14:paraId="38B3DC3A" w14:textId="77777777">
      <w:pPr>
        <w:pStyle w:val="NormalGrande"/>
      </w:pPr>
    </w:p>
    <w:p w:rsidRPr="004C56C6" w:rsidR="00370E34" w:rsidP="00E07423" w:rsidRDefault="00370E34" w14:paraId="67146F57" w14:textId="77777777">
      <w:pPr>
        <w:pStyle w:val="NormalGrande"/>
      </w:pPr>
    </w:p>
    <w:p w:rsidRPr="004C56C6" w:rsidR="00370E34" w:rsidP="00E07423" w:rsidRDefault="00370E34" w14:paraId="16004762" w14:textId="77777777">
      <w:pPr>
        <w:pStyle w:val="NormalGrande"/>
      </w:pPr>
    </w:p>
    <w:p w:rsidRPr="004C56C6" w:rsidR="00370E34" w:rsidP="00E07423" w:rsidRDefault="00370E34" w14:paraId="23BF27DC" w14:textId="77777777">
      <w:pPr>
        <w:pStyle w:val="NormalGrande"/>
      </w:pPr>
    </w:p>
    <w:p w:rsidRPr="004C56C6" w:rsidR="00370E34" w:rsidP="00E07423" w:rsidRDefault="00370E34" w14:paraId="7768F1AB" w14:textId="77777777">
      <w:pPr>
        <w:pStyle w:val="NormalGrande"/>
      </w:pPr>
    </w:p>
    <w:p w:rsidRPr="004C56C6" w:rsidR="00370E34" w:rsidP="00E07423" w:rsidRDefault="00370E34" w14:paraId="100C29A8" w14:textId="77777777">
      <w:pPr>
        <w:pStyle w:val="NormalGrande"/>
      </w:pPr>
    </w:p>
    <w:p w:rsidR="00370E34" w:rsidP="00E07423" w:rsidRDefault="00370E34" w14:paraId="3DA6C150" w14:textId="77777777">
      <w:pPr>
        <w:pStyle w:val="NormalGrande"/>
      </w:pPr>
    </w:p>
    <w:p w:rsidR="00370E34" w:rsidP="00E07423" w:rsidRDefault="00370E34" w14:paraId="4152E524" w14:textId="77777777">
      <w:pPr>
        <w:pStyle w:val="NormalGrande"/>
      </w:pPr>
    </w:p>
    <w:p w:rsidRPr="004C56C6" w:rsidR="00A379BB" w:rsidP="00E07423" w:rsidRDefault="00A379BB" w14:paraId="242D7012" w14:textId="77777777">
      <w:pPr>
        <w:pStyle w:val="NormalGrande"/>
      </w:pPr>
    </w:p>
    <w:p w:rsidRPr="004C56C6" w:rsidR="00370E34" w:rsidP="00E07423" w:rsidRDefault="00A379BB" w14:paraId="7E311BC8" w14:textId="77777777">
      <w:pPr>
        <w:pStyle w:val="NormalGrande"/>
      </w:pPr>
      <w:r>
        <w:t>SÃO PAULO</w:t>
      </w:r>
    </w:p>
    <w:p w:rsidR="00370E34" w:rsidP="00E07423" w:rsidRDefault="00A379BB" w14:paraId="3D03BF2B" w14:textId="1744E12F">
      <w:pPr>
        <w:pStyle w:val="NormalGrande"/>
      </w:pPr>
      <w:r>
        <w:lastRenderedPageBreak/>
        <w:t>20</w:t>
      </w:r>
      <w:r w:rsidR="00CE67CE">
        <w:t>21</w:t>
      </w:r>
    </w:p>
    <w:p w:rsidRPr="004C56C6" w:rsidR="00370E34" w:rsidP="003A0204" w:rsidRDefault="00370E34" w14:paraId="53C9A3AB" w14:textId="77777777">
      <w:pPr>
        <w:pStyle w:val="NormalGrande"/>
      </w:pPr>
      <w:r w:rsidRPr="004C56C6">
        <w:t>Sumário</w:t>
      </w:r>
    </w:p>
    <w:p w:rsidRPr="004C56C6" w:rsidR="00370E34" w:rsidP="00C60015" w:rsidRDefault="00370E34" w14:paraId="7998C929" w14:textId="77777777">
      <w:pPr>
        <w:pStyle w:val="NormalGrande"/>
      </w:pPr>
    </w:p>
    <w:bookmarkStart w:name="_Toc124080441" w:id="0"/>
    <w:bookmarkStart w:name="_Toc125374503" w:id="1"/>
    <w:p w:rsidR="00A827CA" w:rsidRDefault="005900C5" w14:paraId="5FE0BD37" w14:textId="1A5B7174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:rsidR="00A827CA" w:rsidRDefault="00A827CA" w14:paraId="4BC7C4F1" w14:textId="10205539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49DB22D9" w14:textId="65563E09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76D4BBBD" w14:textId="2A826E12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5A334ADA" w14:textId="0E2B31FF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7CCB7D82" w14:textId="17B5B256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827CA" w:rsidRDefault="00A827CA" w14:paraId="259AEF25" w14:textId="3FF4E9BB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:rsidR="00A827CA" w:rsidRDefault="00A827CA" w14:paraId="43D52F4A" w14:textId="75372B3C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64840358" w14:textId="4F3A3117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37814287" w14:textId="7FC2178A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74E1FCAC" w14:textId="533F741E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1CA74534" w14:textId="7A31A22D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827CA" w:rsidRDefault="00A827CA" w14:paraId="581692F6" w14:textId="581352CB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:rsidR="00A827CA" w:rsidRDefault="00A827CA" w14:paraId="7510D49C" w14:textId="3A7FCB11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21B95E6F" w14:textId="5E78E549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5F68823E" w14:textId="1F8951B0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47596E06" w14:textId="7961A0F2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4CDEAC6D" w14:textId="78D8D2C8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827CA" w:rsidRDefault="00A827CA" w14:paraId="1589C00B" w14:textId="73B2C982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:rsidR="00A827CA" w:rsidRDefault="00A827CA" w14:paraId="609935CB" w14:textId="440ED63B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827CA" w:rsidRDefault="00A827CA" w14:paraId="70B197BE" w14:textId="3B4E1D70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827CA" w:rsidRDefault="00A827CA" w14:paraId="68173C8C" w14:textId="09034ECB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:rsidR="00A827CA" w:rsidRDefault="00A827CA" w14:paraId="5E7AAFAF" w14:textId="798EE82E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827CA" w:rsidRDefault="00A827CA" w14:paraId="23B2AAD6" w14:textId="4C8D3470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827CA" w:rsidRDefault="00A827CA" w14:paraId="18509A8D" w14:textId="6C998D5F">
      <w:pPr>
        <w:pStyle w:val="Sumrio2"/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hAnsiTheme="minorHAnsi" w:eastAsiaTheme="minorEastAsia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A827CA" w:rsidRDefault="00A827CA" w14:paraId="6745DFA6" w14:textId="5BC1132B">
      <w:pPr>
        <w:pStyle w:val="Sumrio1"/>
        <w:rPr>
          <w:rFonts w:asciiTheme="minorHAnsi" w:hAnsiTheme="minorHAnsi" w:eastAsiaTheme="minorEastAsia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:rsidR="00370E34" w:rsidP="00861528" w:rsidRDefault="005900C5" w14:paraId="5F966359" w14:textId="7EA1C7A1">
      <w:pPr>
        <w:rPr>
          <w:noProof/>
        </w:rPr>
      </w:pPr>
      <w:r>
        <w:fldChar w:fldCharType="end"/>
      </w:r>
    </w:p>
    <w:p w:rsidRPr="000D5175" w:rsidR="00370E34" w:rsidP="00192CAB" w:rsidRDefault="00370E34" w14:paraId="276E2D78" w14:textId="77777777">
      <w:pPr>
        <w:pStyle w:val="Ttulo"/>
        <w:rPr>
          <w:color w:val="000000"/>
          <w:lang w:val="en-US"/>
        </w:rPr>
      </w:pPr>
      <w:r w:rsidRPr="00266519">
        <w:br w:type="page"/>
      </w:r>
      <w:bookmarkStart w:name="_Toc121491440" w:id="2"/>
      <w:bookmarkStart w:name="_Toc124080445" w:id="3"/>
      <w:bookmarkEnd w:id="0"/>
      <w:bookmarkEnd w:id="1"/>
    </w:p>
    <w:p w:rsidRPr="002878D0" w:rsidR="00370E34" w:rsidP="0080036E" w:rsidRDefault="00370E34" w14:paraId="115133AD" w14:textId="77777777">
      <w:pPr>
        <w:pStyle w:val="ResumoeAbstract"/>
        <w:ind w:left="1320" w:hanging="1320"/>
        <w:rPr>
          <w:lang w:val="en-US"/>
        </w:rPr>
        <w:sectPr w:rsidRPr="002878D0" w:rsidR="00370E34" w:rsidSect="008B07EE">
          <w:headerReference w:type="default" r:id="rId12"/>
          <w:footerReference w:type="even" r:id="rId13"/>
          <w:footerReference w:type="default" r:id="rId14"/>
          <w:pgSz w:w="11907" w:h="16840" w:orient="portrait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:rsidR="00370E34" w:rsidP="00612133" w:rsidRDefault="00ED00C4" w14:paraId="7338205A" w14:textId="77777777">
      <w:pPr>
        <w:pStyle w:val="FolhadeRostodosCaptulos"/>
        <w:jc w:val="center"/>
      </w:pPr>
      <w:r>
        <w:fldChar w:fldCharType="begin"/>
      </w:r>
      <w:r>
        <w:instrText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:rsidRPr="004C56C6" w:rsidR="00370E34" w:rsidP="00ED29B0" w:rsidRDefault="003F4E12" w14:paraId="4B3E18DA" w14:textId="77777777">
      <w:pPr>
        <w:pStyle w:val="Ttulo1"/>
      </w:pPr>
      <w:bookmarkStart w:name="_Toc73427763" w:id="4"/>
      <w:bookmarkEnd w:id="2"/>
      <w:bookmarkEnd w:id="3"/>
      <w:r>
        <w:lastRenderedPageBreak/>
        <w:t>VISÃO DO PROJETO</w:t>
      </w:r>
      <w:bookmarkEnd w:id="4"/>
    </w:p>
    <w:p w:rsidRPr="00192CAB" w:rsidR="003E6F98" w:rsidP="00ED29B0" w:rsidRDefault="00370E34" w14:paraId="284C3C49" w14:textId="77777777">
      <w:pPr>
        <w:pStyle w:val="Ttulo2"/>
        <w:rPr>
          <w:b/>
        </w:rPr>
      </w:pPr>
      <w:r w:rsidRPr="00192CAB">
        <w:rPr>
          <w:b/>
        </w:rPr>
        <w:tab/>
      </w:r>
      <w:bookmarkStart w:name="_Toc73427764" w:id="5"/>
      <w:r w:rsidR="00F45590">
        <w:rPr>
          <w:b/>
        </w:rPr>
        <w:t>APRESENTAÇÃ</w:t>
      </w:r>
      <w:r w:rsidRPr="00192CAB" w:rsidR="003F4E12">
        <w:rPr>
          <w:b/>
        </w:rPr>
        <w:t>O DO GRUPO</w:t>
      </w:r>
      <w:bookmarkEnd w:id="5"/>
      <w:r w:rsidRPr="00192CAB" w:rsidR="001F502E">
        <w:rPr>
          <w:b/>
        </w:rPr>
        <w:t xml:space="preserve"> </w:t>
      </w:r>
    </w:p>
    <w:p w:rsidR="00370E34" w:rsidP="003F4E12" w:rsidRDefault="003E6F98" w14:paraId="0FB1953D" w14:textId="4F942B44">
      <w:r>
        <w:rPr>
          <w:noProof/>
        </w:rPr>
        <w:tab/>
      </w:r>
      <w:r w:rsidR="009F643B">
        <w:t xml:space="preserve">Nós somos a </w:t>
      </w:r>
      <w:proofErr w:type="spellStart"/>
      <w:r w:rsidR="009F643B">
        <w:t>iParkink</w:t>
      </w:r>
      <w:proofErr w:type="spellEnd"/>
      <w:r w:rsidR="009F643B">
        <w:t xml:space="preserve">, formados por: Augusto Silva, Christian Gabriel, Guilherme Góes, Victor </w:t>
      </w:r>
      <w:proofErr w:type="spellStart"/>
      <w:r w:rsidR="009F643B">
        <w:t>Veniti</w:t>
      </w:r>
      <w:proofErr w:type="spellEnd"/>
      <w:r w:rsidR="009F643B">
        <w:t>, Willians Ribeiro. Nossa empresa está localizada no mercado de estacionamentos, vindo com a proposta ajudar ainda mais na organização desses ambientes.</w:t>
      </w:r>
    </w:p>
    <w:p w:rsidR="003F4E12" w:rsidP="003F4E12" w:rsidRDefault="00084588" w14:paraId="2AB6FB09" w14:textId="6FC1B2B0">
      <w:pPr>
        <w:pStyle w:val="Ttulo2"/>
        <w:rPr>
          <w:b/>
        </w:rPr>
      </w:pPr>
      <w:bookmarkStart w:name="_Toc73427765" w:id="6"/>
      <w:bookmarkStart w:name="_Toc124080447" w:id="7"/>
      <w:r>
        <w:rPr>
          <w:b/>
        </w:rPr>
        <w:t>CONTEXTO</w:t>
      </w:r>
      <w:bookmarkEnd w:id="6"/>
    </w:p>
    <w:p w:rsidRPr="000E1EAA" w:rsidR="000E1EAA" w:rsidP="000E1EAA" w:rsidRDefault="000E1EAA" w14:paraId="74F10D6F" w14:textId="3AC75BCF"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pt-PT"/>
        </w:rPr>
        <w:t>Atuamos no mercado de estacionamentos, onde a frota de veículos nacional já ultrapassam mais de 100 milhões e esse mercado movimenta cerca de 15 bilhoes de reais ao ano. Nossa preocupação com sustentabilidade é grande, e por isso nosso projeto não agride nossa natureza.</w:t>
      </w:r>
      <w:r>
        <w:rPr>
          <w:rStyle w:val="eop"/>
          <w:rFonts w:ascii="Calibri" w:hAnsi="Calibri" w:cs="Calibri"/>
          <w:color w:val="000000"/>
          <w:sz w:val="28"/>
          <w:shd w:val="clear" w:color="auto" w:fill="FFFFFF"/>
        </w:rPr>
        <w:t> </w:t>
      </w:r>
    </w:p>
    <w:p w:rsidRPr="00192CAB" w:rsidR="003F4E12" w:rsidP="003F4E12" w:rsidRDefault="00084588" w14:paraId="19E27546" w14:textId="4A958854">
      <w:pPr>
        <w:pStyle w:val="Ttulo2"/>
        <w:rPr>
          <w:b/>
        </w:rPr>
      </w:pPr>
      <w:bookmarkStart w:name="_Toc73427766" w:id="8"/>
      <w:r w:rsidRPr="00084588">
        <w:rPr>
          <w:b/>
        </w:rPr>
        <w:t>Problema / justificativa do projeto</w:t>
      </w:r>
      <w:bookmarkEnd w:id="8"/>
    </w:p>
    <w:p w:rsidR="003F4E12" w:rsidP="003712CA" w:rsidRDefault="000E1EAA" w14:paraId="35EA34EA" w14:textId="1D135B26"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pt-PT"/>
        </w:rPr>
        <w:t>Percebemos que há uma grande desorganização em estacionamentos Brasil a fora, por isso tivemos a ideia de solucionar esses problemas trazendo uma organização para todos donos de estabelecimentos com estacionamentos, com nosso serviço de sensores para monitoramento em tempo real das vagas</w:t>
      </w:r>
      <w:r>
        <w:rPr>
          <w:rStyle w:val="eop"/>
          <w:rFonts w:ascii="Calibri" w:hAnsi="Calibri" w:cs="Calibri"/>
          <w:color w:val="000000"/>
          <w:sz w:val="28"/>
          <w:shd w:val="clear" w:color="auto" w:fill="FFFFFF"/>
        </w:rPr>
        <w:t> </w:t>
      </w:r>
    </w:p>
    <w:p w:rsidRPr="00192CAB" w:rsidR="003F4E12" w:rsidP="003F4E12" w:rsidRDefault="00CE6EFB" w14:paraId="74FCC51A" w14:textId="77777777">
      <w:pPr>
        <w:pStyle w:val="Ttulo2"/>
        <w:rPr>
          <w:b/>
        </w:rPr>
      </w:pPr>
      <w:bookmarkStart w:name="_Toc73427767" w:id="9"/>
      <w:r w:rsidRPr="00192CAB">
        <w:rPr>
          <w:b/>
        </w:rPr>
        <w:t>objetivo da solução</w:t>
      </w:r>
      <w:bookmarkEnd w:id="9"/>
    </w:p>
    <w:p w:rsidR="003F4E12" w:rsidP="003F4E12" w:rsidRDefault="000E1EAA" w14:paraId="662E6477" w14:textId="50895241">
      <w:r>
        <w:rPr>
          <w:rStyle w:val="normaltextrun"/>
          <w:rFonts w:ascii="Calibri" w:hAnsi="Calibri" w:cs="Calibri"/>
          <w:color w:val="000000"/>
          <w:sz w:val="28"/>
          <w:szCs w:val="28"/>
          <w:shd w:val="clear" w:color="auto" w:fill="FFFFFF"/>
          <w:lang w:val="pt-PT"/>
        </w:rPr>
        <w:t>Nosso objetivo é ajudar na organização dos estacionamentos de nossos clientes, assim facilitando sua vida e o ajudando a perder lucro e evitar desorganização.</w:t>
      </w:r>
      <w:r>
        <w:rPr>
          <w:rStyle w:val="eop"/>
          <w:rFonts w:ascii="Calibri" w:hAnsi="Calibri" w:cs="Calibri"/>
          <w:color w:val="000000"/>
          <w:sz w:val="28"/>
          <w:shd w:val="clear" w:color="auto" w:fill="FFFFFF"/>
        </w:rPr>
        <w:t> </w:t>
      </w:r>
    </w:p>
    <w:p w:rsidRPr="00192CAB" w:rsidR="003F4E12" w:rsidP="48F25536" w:rsidRDefault="00CE6EFB" w14:paraId="1CD1137B" w14:textId="77777777" w14:noSpellErr="1">
      <w:pPr>
        <w:pStyle w:val="Ttulo2"/>
        <w:rPr>
          <w:b w:val="1"/>
          <w:bCs w:val="1"/>
        </w:rPr>
      </w:pPr>
      <w:bookmarkStart w:name="_Toc73427768" w:id="10"/>
      <w:r w:rsidRPr="48F25536" w:rsidR="00CE6EFB">
        <w:rPr>
          <w:b w:val="1"/>
          <w:bCs w:val="1"/>
        </w:rPr>
        <w:t>diagrama da solução</w:t>
      </w:r>
      <w:bookmarkEnd w:id="10"/>
    </w:p>
    <w:p w:rsidR="30DB169F" w:rsidP="48F25536" w:rsidRDefault="30DB169F" w14:paraId="056A67D8" w14:textId="205844B1">
      <w:pPr>
        <w:pStyle w:val="Normal"/>
        <w:jc w:val="center"/>
        <w:rPr>
          <w:rFonts w:ascii="Arial" w:hAnsi="Arial" w:eastAsia="Times New Roman" w:cs="Times New Roman"/>
          <w:sz w:val="24"/>
          <w:szCs w:val="24"/>
        </w:rPr>
      </w:pPr>
      <w:r w:rsidR="30DB169F">
        <w:drawing>
          <wp:inline wp14:editId="510471E4" wp14:anchorId="1346C417">
            <wp:extent cx="4572000" cy="2333625"/>
            <wp:effectExtent l="0" t="0" r="0" b="0"/>
            <wp:docPr id="139529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c09d2a5414a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12" w:rsidP="003F4E12" w:rsidRDefault="00283092" w14:paraId="1BE51EE4" w14:textId="4090FC80">
      <w:r>
        <w:t>Diagrama</w:t>
      </w:r>
      <w:r w:rsidRPr="00CE6EFB" w:rsidR="00CE6EFB">
        <w:t xml:space="preserve"> da solução para o cliente</w:t>
      </w:r>
      <w:r>
        <w:t xml:space="preserve"> final</w:t>
      </w:r>
      <w:r w:rsidRPr="00CE6EFB" w:rsidR="00CE6EFB">
        <w:t xml:space="preserve"> com foco no que vai solucionar e qual o ganho para o cliente</w:t>
      </w:r>
      <w:r w:rsidR="003F4E12">
        <w:t>.</w:t>
      </w:r>
    </w:p>
    <w:p w:rsidR="003F4E12" w:rsidP="003F4E12" w:rsidRDefault="003F4E12" w14:paraId="2D0B5FD2" w14:textId="37A5B5FF">
      <w:pPr>
        <w:sectPr w:rsidR="003F4E12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orient="portrait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:rsidRPr="00203887" w:rsidR="00370E34" w:rsidP="00612133" w:rsidRDefault="005900C5" w14:paraId="2867CA91" w14:textId="77777777">
      <w:pPr>
        <w:pStyle w:val="FolhadeRostodosCaptulos"/>
        <w:jc w:val="center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:rsidR="00370E34" w:rsidP="00781781" w:rsidRDefault="00124F5F" w14:paraId="30D2D6E5" w14:textId="77777777">
      <w:pPr>
        <w:pStyle w:val="Ttulo1"/>
        <w:numPr>
          <w:ilvl w:val="0"/>
          <w:numId w:val="36"/>
        </w:numPr>
      </w:pPr>
      <w:bookmarkStart w:name="_Toc73427769" w:id="11"/>
      <w:r>
        <w:lastRenderedPageBreak/>
        <w:t>PLANEJAMENTO DO PROJETO</w:t>
      </w:r>
      <w:bookmarkEnd w:id="11"/>
    </w:p>
    <w:p w:rsidR="00370E34" w:rsidP="00124F5F" w:rsidRDefault="00124F5F" w14:paraId="238AEE34" w14:textId="48004CB5">
      <w:pPr>
        <w:pStyle w:val="Ttulo2"/>
        <w:rPr>
          <w:b/>
        </w:rPr>
      </w:pPr>
      <w:bookmarkStart w:name="_Toc73427770" w:id="12"/>
      <w:r w:rsidRPr="00192CAB">
        <w:rPr>
          <w:b/>
        </w:rPr>
        <w:t>Definição da Equipe do projeto</w:t>
      </w:r>
      <w:bookmarkEnd w:id="12"/>
      <w:r w:rsidRPr="00192CAB" w:rsidR="00A10A2D">
        <w:rPr>
          <w:b/>
        </w:rPr>
        <w:t xml:space="preserve"> </w:t>
      </w:r>
    </w:p>
    <w:p w:rsidRPr="00124F5F" w:rsidR="00124F5F" w:rsidP="00124F5F" w:rsidRDefault="00612133" w14:paraId="23E100A8" w14:textId="7A11FF83">
      <w:r>
        <w:t xml:space="preserve">Em nossa equipe, foi feito uma diversificação de cada papel a cada integrante, onde a cada semana nós mudamos os </w:t>
      </w:r>
      <w:proofErr w:type="spellStart"/>
      <w:r>
        <w:t>scrums</w:t>
      </w:r>
      <w:proofErr w:type="spellEnd"/>
      <w:r>
        <w:t xml:space="preserve"> e os </w:t>
      </w:r>
      <w:proofErr w:type="spellStart"/>
      <w:r>
        <w:t>P.Os</w:t>
      </w:r>
      <w:proofErr w:type="spellEnd"/>
      <w:r w:rsidR="001A0FCE">
        <w:t>.</w:t>
      </w:r>
    </w:p>
    <w:p w:rsidR="00370E34" w:rsidP="00151454" w:rsidRDefault="00370E34" w14:paraId="09E2F69D" w14:textId="77777777">
      <w:r>
        <w:tab/>
      </w:r>
    </w:p>
    <w:p w:rsidR="00EB4A20" w:rsidP="00EB4A20" w:rsidRDefault="00EB4A20" w14:paraId="631BA6BF" w14:textId="2F7AE224">
      <w:pPr>
        <w:pStyle w:val="Ttulo2"/>
        <w:rPr>
          <w:b/>
        </w:rPr>
      </w:pPr>
      <w:bookmarkStart w:name="_Toc73427771" w:id="13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:rsidR="0020585A" w:rsidP="0020585A" w:rsidRDefault="0020585A" w14:paraId="1842540D" w14:textId="03BCC5AA">
      <w:r>
        <w:tab/>
      </w:r>
      <w:r>
        <w:t xml:space="preserve">Nosso processo de gestão foi feito com o </w:t>
      </w:r>
      <w:proofErr w:type="spellStart"/>
      <w:r>
        <w:t>Trello</w:t>
      </w:r>
      <w:proofErr w:type="spellEnd"/>
      <w:r w:rsidR="00592A49">
        <w:t>, onde cada integrante realizou todas as tarefas, com cada um atuando em diferentes áreas</w:t>
      </w:r>
    </w:p>
    <w:p w:rsidR="00592A49" w:rsidP="0020585A" w:rsidRDefault="00592A49" w14:paraId="5DAEDF06" w14:textId="77777777">
      <w:r>
        <w:t>Daily Meetings:</w:t>
      </w:r>
    </w:p>
    <w:p w:rsidR="00592A49" w:rsidP="0020585A" w:rsidRDefault="00592A49" w14:paraId="7BF7C6D9" w14:textId="18AEDB86">
      <w:r>
        <w:t xml:space="preserve"> </w:t>
      </w:r>
      <w:r w:rsidRPr="00592A49">
        <w:drawing>
          <wp:inline distT="0" distB="0" distL="0" distR="0" wp14:anchorId="22F7FDA5" wp14:editId="1ECA6D59">
            <wp:extent cx="5363323" cy="4810796"/>
            <wp:effectExtent l="0" t="0" r="8890" b="889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49" w:rsidP="0020585A" w:rsidRDefault="00592A49" w14:paraId="07285E34" w14:textId="18CFDF69">
      <w:r w:rsidR="00592A49">
        <w:rPr/>
        <w:t>Ferramenta de gestão:</w:t>
      </w:r>
    </w:p>
    <w:p w:rsidR="194A5539" w:rsidP="48F25536" w:rsidRDefault="194A5539" w14:paraId="55B788DF" w14:textId="67CF885D">
      <w:pPr>
        <w:pStyle w:val="Normal"/>
        <w:jc w:val="center"/>
        <w:rPr>
          <w:rFonts w:ascii="Arial" w:hAnsi="Arial" w:eastAsia="Times New Roman" w:cs="Times New Roman"/>
          <w:sz w:val="24"/>
          <w:szCs w:val="24"/>
        </w:rPr>
      </w:pPr>
      <w:r w:rsidR="194A5539">
        <w:drawing>
          <wp:inline wp14:editId="796E9F80" wp14:anchorId="30505012">
            <wp:extent cx="4572000" cy="2238375"/>
            <wp:effectExtent l="0" t="0" r="0" b="0"/>
            <wp:docPr id="517552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54f679b5d9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11" w:rsidP="0020585A" w:rsidRDefault="00667E11" w14:paraId="79BA8D4B" w14:textId="77777777"/>
    <w:p w:rsidRPr="0020585A" w:rsidR="00592A49" w:rsidP="0020585A" w:rsidRDefault="00592A49" w14:paraId="03163B17" w14:textId="77777777"/>
    <w:p w:rsidR="00370E34" w:rsidP="00EB4A20" w:rsidRDefault="00EB4A20" w14:paraId="36D8D2B1" w14:textId="02A1BE88">
      <w:r w:rsidRPr="004B1208">
        <w:tab/>
      </w:r>
      <w:r w:rsidR="004F00C9">
        <w:tab/>
      </w:r>
      <w:r w:rsidRPr="00EB4A20">
        <w:t>Descrever o processo de gestão e seus benefícios: Divisão das tarefas, evidências das Daily Meetings</w:t>
      </w:r>
      <w:r w:rsidR="00F31994">
        <w:t xml:space="preserve"> (exemplo de Ata de reunião)</w:t>
      </w:r>
      <w:r w:rsidRPr="00EB4A20">
        <w:t xml:space="preserve">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:rsidRPr="00192CAB" w:rsidR="00EB4A20" w:rsidP="002D45C8" w:rsidRDefault="002D45C8" w14:paraId="371799F5" w14:textId="77777777">
      <w:pPr>
        <w:pStyle w:val="Ttulo2"/>
        <w:rPr>
          <w:b/>
        </w:rPr>
      </w:pPr>
      <w:bookmarkStart w:name="_Toc73427772" w:id="14"/>
      <w:r w:rsidRPr="00192CAB">
        <w:rPr>
          <w:b/>
        </w:rPr>
        <w:t>Gestão dos Riscos do Projeto</w:t>
      </w:r>
      <w:bookmarkEnd w:id="14"/>
      <w:r w:rsidRPr="00192CAB" w:rsidR="00EB4A20">
        <w:rPr>
          <w:b/>
        </w:rPr>
        <w:t xml:space="preserve"> </w:t>
      </w:r>
    </w:p>
    <w:p w:rsidR="00370E34" w:rsidP="00EB4A20" w:rsidRDefault="00EB4A20" w14:paraId="1F7A14B0" w14:textId="0E04C965">
      <w:r w:rsidRPr="004B1208">
        <w:tab/>
      </w:r>
      <w:r w:rsidR="001A0FCE">
        <w:t>Erro nos sensores – Impacto Alto – Probabilidade baixa.</w:t>
      </w:r>
    </w:p>
    <w:p w:rsidR="001A0FCE" w:rsidP="00EB4A20" w:rsidRDefault="001A0FCE" w14:paraId="68AED0AD" w14:textId="574F51C9">
      <w:r>
        <w:tab/>
      </w:r>
      <w:r>
        <w:t>Erro na aplicação – Impacto Alto – Probabilidade baixa.</w:t>
      </w:r>
    </w:p>
    <w:p w:rsidRPr="00192CAB" w:rsidR="00EB4A20" w:rsidP="00EB4A20" w:rsidRDefault="005D1AEE" w14:paraId="29785EC2" w14:textId="1330C020">
      <w:pPr>
        <w:pStyle w:val="Ttulo2"/>
        <w:rPr>
          <w:b/>
        </w:rPr>
      </w:pPr>
      <w:bookmarkStart w:name="_Toc73427773" w:id="15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Pr="00192CAB" w:rsidR="002D45C8">
        <w:rPr>
          <w:b/>
        </w:rPr>
        <w:t>requisitos</w:t>
      </w:r>
      <w:bookmarkEnd w:id="15"/>
      <w:r w:rsidRPr="00192CAB" w:rsidR="00EB4A20">
        <w:rPr>
          <w:b/>
        </w:rPr>
        <w:t xml:space="preserve"> </w:t>
      </w:r>
    </w:p>
    <w:p w:rsidR="00E91F00" w:rsidP="00EB4A20" w:rsidRDefault="00E91F00" w14:paraId="5E479B75" w14:textId="451CDB6F">
      <w:r w:rsidRPr="00E91F00">
        <w:drawing>
          <wp:inline distT="0" distB="0" distL="0" distR="0" wp14:anchorId="6C4954E5" wp14:editId="58BC093A">
            <wp:extent cx="5760720" cy="2195830"/>
            <wp:effectExtent l="0" t="0" r="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91D">
        <w:tab/>
      </w:r>
    </w:p>
    <w:p w:rsidR="00E91F00" w:rsidP="00420702" w:rsidRDefault="00420702" w14:paraId="7FD5F475" w14:textId="3786688F">
      <w:pPr>
        <w:jc w:val="center"/>
      </w:pPr>
      <w:r w:rsidRPr="00ED6F50">
        <w:t>/</w:t>
      </w:r>
      <w:r w:rsidRPr="00ED6F50">
        <w:rPr>
          <w:color w:val="00B050"/>
        </w:rPr>
        <w:t xml:space="preserve"> </w:t>
      </w:r>
      <w:r w:rsidRPr="00ED6F50" w:rsidR="00E91F00">
        <w:rPr>
          <w:color w:val="00B050"/>
        </w:rPr>
        <w:t>VERDE</w:t>
      </w:r>
      <w:r w:rsidRPr="00ED6F50" w:rsidR="00E91F00">
        <w:t xml:space="preserve">: Realizado </w:t>
      </w:r>
      <w:r w:rsidRPr="00ED6F50">
        <w:t>\</w:t>
      </w:r>
      <w:r w:rsidRPr="00ED6F50" w:rsidR="00E91F00">
        <w:t xml:space="preserve">/ </w:t>
      </w:r>
      <w:r w:rsidRPr="00ED6F50" w:rsidR="00E91F00">
        <w:rPr>
          <w:color w:val="FFC000"/>
        </w:rPr>
        <w:t>Amarelo</w:t>
      </w:r>
      <w:r w:rsidRPr="00ED6F50" w:rsidR="00E91F00">
        <w:t xml:space="preserve">: Em andamento </w:t>
      </w:r>
      <w:r w:rsidRPr="00ED6F50">
        <w:t>\</w:t>
      </w:r>
      <w:r w:rsidRPr="00ED6F50" w:rsidR="00E91F00">
        <w:t xml:space="preserve">/ </w:t>
      </w:r>
      <w:r w:rsidRPr="00ED6F50" w:rsidR="00E91F00">
        <w:rPr>
          <w:color w:val="C00000"/>
        </w:rPr>
        <w:t>Vermelho</w:t>
      </w:r>
      <w:r w:rsidRPr="00ED6F50" w:rsidR="00E91F00">
        <w:t xml:space="preserve">: Não iniciado </w:t>
      </w:r>
      <w:r w:rsidRPr="00ED6F50">
        <w:t>\</w:t>
      </w:r>
    </w:p>
    <w:p w:rsidR="00EB4A20" w:rsidP="00EB4A20" w:rsidRDefault="00EB4A20" w14:paraId="3EE4FA63" w14:textId="77777777"/>
    <w:p w:rsidR="000C7251" w:rsidP="48F25536" w:rsidRDefault="000C7251" w14:paraId="2D28570C" w14:textId="07F79EBA">
      <w:pPr>
        <w:pStyle w:val="Ttulo2"/>
        <w:rPr>
          <w:b w:val="1"/>
          <w:bCs w:val="1"/>
        </w:rPr>
      </w:pPr>
      <w:bookmarkStart w:name="_Toc73427774" w:id="16"/>
      <w:r w:rsidRPr="48F25536" w:rsidR="000C7251">
        <w:rPr>
          <w:b w:val="1"/>
          <w:bCs w:val="1"/>
        </w:rPr>
        <w:t>Sprints / sprint backlog</w:t>
      </w:r>
      <w:bookmarkEnd w:id="16"/>
      <w:r w:rsidRPr="48F25536" w:rsidR="000C7251">
        <w:rPr>
          <w:b w:val="1"/>
          <w:bCs w:val="1"/>
        </w:rPr>
        <w:t xml:space="preserve"> </w:t>
      </w:r>
    </w:p>
    <w:p w:rsidR="00370E34" w:rsidP="007B4A44" w:rsidRDefault="00370E34" w14:paraId="2694CCEC" w14:textId="77777777">
      <w:pPr>
        <w:sectPr w:rsidR="00370E34" w:rsidSect="008B07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7" w:h="16840" w:orient="portrait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:rsidR="00370E34" w:rsidP="00A4698C" w:rsidRDefault="00ED00C4" w14:paraId="35864B8F" w14:textId="77777777">
      <w:pPr>
        <w:pStyle w:val="FolhadeRostodosCaptulos"/>
      </w:pPr>
      <w:r>
        <w:fldChar w:fldCharType="begin"/>
      </w:r>
      <w:r>
        <w:instrText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:rsidRPr="002E7274" w:rsidR="00370E34" w:rsidP="007B4A44" w:rsidRDefault="00A53A93" w14:paraId="7C0D6DE9" w14:textId="77777777">
      <w:pPr>
        <w:pStyle w:val="Ttulo1"/>
        <w:rPr>
          <w:color w:val="000000"/>
        </w:rPr>
      </w:pPr>
      <w:bookmarkStart w:name="_Toc73427775" w:id="17"/>
      <w:r>
        <w:rPr>
          <w:color w:val="000000"/>
        </w:rPr>
        <w:lastRenderedPageBreak/>
        <w:t>desenvolvimento do projeto</w:t>
      </w:r>
      <w:bookmarkEnd w:id="17"/>
    </w:p>
    <w:p w:rsidR="00A66A93" w:rsidP="00A66A93" w:rsidRDefault="00A66A93" w14:paraId="2A3E6FFE" w14:textId="77777777"/>
    <w:p w:rsidRPr="00192CAB" w:rsidR="00A66A93" w:rsidP="00A66A93" w:rsidRDefault="00C17003" w14:paraId="385B2FED" w14:textId="17CB4566">
      <w:pPr>
        <w:pStyle w:val="Ttulo2"/>
        <w:rPr>
          <w:b/>
        </w:rPr>
      </w:pPr>
      <w:bookmarkStart w:name="_Toc73427776" w:id="18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Pr="00192CAB" w:rsidR="00A66A93">
        <w:rPr>
          <w:b/>
        </w:rPr>
        <w:t xml:space="preserve"> </w:t>
      </w:r>
    </w:p>
    <w:p w:rsidR="00A66A93" w:rsidP="00A66A93" w:rsidRDefault="00A66A93" w14:paraId="1D4A69F9" w14:textId="06F8D66C">
      <w:r w:rsidRPr="004B1208">
        <w:tab/>
      </w:r>
      <w:r w:rsidR="009918E3">
        <w:t xml:space="preserve">Usaremos o </w:t>
      </w:r>
      <w:proofErr w:type="spellStart"/>
      <w:r w:rsidR="009918E3">
        <w:t>arduíno</w:t>
      </w:r>
      <w:proofErr w:type="spellEnd"/>
      <w:r w:rsidR="009918E3">
        <w:t xml:space="preserve"> </w:t>
      </w:r>
      <w:proofErr w:type="spellStart"/>
      <w:r w:rsidR="009918E3">
        <w:t>juntamento</w:t>
      </w:r>
      <w:proofErr w:type="spellEnd"/>
      <w:r w:rsidR="009918E3">
        <w:t xml:space="preserve"> com o sensor TCRT5000 </w:t>
      </w:r>
      <w:r w:rsidR="0090756E">
        <w:t>(sensor</w:t>
      </w:r>
      <w:r w:rsidR="009918E3">
        <w:t xml:space="preserve"> óptico), para fazermos a captura do status da vaga, e emitir ao nosso cliente</w:t>
      </w:r>
      <w:r w:rsidR="00682EE5">
        <w:t xml:space="preserve"> em tempo real</w:t>
      </w:r>
      <w:r w:rsidR="009918E3">
        <w:t xml:space="preserve"> se ela está ocupada ou não</w:t>
      </w:r>
      <w:r w:rsidR="00682EE5">
        <w:t>.</w:t>
      </w:r>
    </w:p>
    <w:p w:rsidRPr="00336677" w:rsidR="00370E34" w:rsidP="00151454" w:rsidRDefault="00370E34" w14:paraId="4AD024E3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370E34" w:rsidP="00B30672" w:rsidRDefault="00370E34" w14:paraId="2E23F17B" w14:textId="77777777">
      <w:bookmarkStart w:name="_Toc154569928" w:id="19"/>
    </w:p>
    <w:p w:rsidRPr="00192CAB" w:rsidR="00A66A93" w:rsidP="00A66A93" w:rsidRDefault="00A66A93" w14:paraId="33F3CD6E" w14:textId="77777777">
      <w:pPr>
        <w:pStyle w:val="Ttulo2"/>
        <w:rPr>
          <w:b/>
        </w:rPr>
      </w:pPr>
      <w:bookmarkStart w:name="_Toc73427777" w:id="20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:rsidR="00A66A93" w:rsidP="00A66A93" w:rsidRDefault="00A66A93" w14:paraId="2B1CD552" w14:textId="5553DC01">
      <w:r w:rsidRPr="004B1208">
        <w:tab/>
      </w:r>
      <w:r w:rsidR="009918E3">
        <w:t xml:space="preserve">Através de nossa aplicação na web, nosso usuário receberá </w:t>
      </w:r>
      <w:r w:rsidR="00DF128D">
        <w:t xml:space="preserve">em tempo real em sua dashboard o </w:t>
      </w:r>
      <w:proofErr w:type="spellStart"/>
      <w:r w:rsidR="00DF128D">
        <w:t>stutus</w:t>
      </w:r>
      <w:proofErr w:type="spellEnd"/>
      <w:r w:rsidR="00DF128D">
        <w:t xml:space="preserve"> de cada vaga possuída em seu estacionamento.</w:t>
      </w:r>
    </w:p>
    <w:p w:rsidRPr="00336677" w:rsidR="00A66A93" w:rsidP="00A66A93" w:rsidRDefault="00A66A93" w14:paraId="0C3074E6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66A93" w:rsidP="00B30672" w:rsidRDefault="00A66A93" w14:paraId="3A014152" w14:textId="77777777"/>
    <w:p w:rsidRPr="00192CAB" w:rsidR="00A66A93" w:rsidP="00A66A93" w:rsidRDefault="00A66A93" w14:paraId="5D33AF3E" w14:textId="77777777">
      <w:pPr>
        <w:pStyle w:val="Ttulo2"/>
        <w:rPr>
          <w:b/>
        </w:rPr>
      </w:pPr>
      <w:bookmarkStart w:name="_Toc73427778" w:id="21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:rsidR="00A66A93" w:rsidP="00B259D4" w:rsidRDefault="00A66A93" w14:paraId="25FCB1A7" w14:textId="10EC6CB0">
      <w:pPr>
        <w:rPr>
          <w:rFonts w:cs="Arial"/>
          <w:b/>
          <w:bCs/>
          <w:color w:val="000000"/>
        </w:rPr>
      </w:pPr>
      <w:r w:rsidRPr="004B1208">
        <w:tab/>
      </w:r>
      <w:r w:rsidRPr="00B259D4" w:rsidR="00B259D4">
        <w:drawing>
          <wp:inline distT="0" distB="0" distL="0" distR="0" wp14:anchorId="59124AFE" wp14:editId="41692777">
            <wp:extent cx="5760720" cy="3260725"/>
            <wp:effectExtent l="0" t="0" r="0" b="0"/>
            <wp:docPr id="11" name="Imagem 11" descr="Interface gráfica do usuári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&#10;&#10;Descrição gerada automaticamente com confiança mé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92" w:rsidP="00E04392" w:rsidRDefault="00E04392" w14:paraId="6A3817B3" w14:textId="77777777"/>
    <w:p w:rsidRPr="00192CAB" w:rsidR="00E04392" w:rsidP="00E04392" w:rsidRDefault="00E04392" w14:paraId="04F22B89" w14:textId="77777777">
      <w:pPr>
        <w:pStyle w:val="Ttulo2"/>
        <w:rPr>
          <w:b/>
        </w:rPr>
      </w:pPr>
      <w:bookmarkStart w:name="_Toc73427779" w:id="22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:rsidR="00E04392" w:rsidP="00E04392" w:rsidRDefault="00E04392" w14:paraId="597CE3C3" w14:textId="4C574671">
      <w:r w:rsidRPr="004B1208">
        <w:tab/>
      </w:r>
      <w:r w:rsidR="00DF29FE">
        <w:t>Veremos as telas em nossa apresentação!</w:t>
      </w:r>
    </w:p>
    <w:p w:rsidRPr="00336677" w:rsidR="00E04392" w:rsidP="00E04392" w:rsidRDefault="00E04392" w14:paraId="273A8423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E04392" w:rsidP="00A66A93" w:rsidRDefault="00E04392" w14:paraId="0AEBF375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E04392" w:rsidP="00E04392" w:rsidRDefault="00E04392" w14:paraId="18E78096" w14:textId="77777777"/>
    <w:p w:rsidRPr="00192CAB" w:rsidR="00E04392" w:rsidP="00E04392" w:rsidRDefault="00667180" w14:paraId="043CACFF" w14:textId="0B2B01E2">
      <w:pPr>
        <w:pStyle w:val="Ttulo2"/>
        <w:rPr>
          <w:b/>
        </w:rPr>
      </w:pPr>
      <w:bookmarkStart w:name="_Toc73427780" w:id="23"/>
      <w:r>
        <w:rPr>
          <w:b/>
        </w:rPr>
        <w:t>MÉTRICAS</w:t>
      </w:r>
      <w:bookmarkEnd w:id="23"/>
    </w:p>
    <w:p w:rsidR="00E04392" w:rsidP="00E04392" w:rsidRDefault="00E04392" w14:paraId="26C57673" w14:textId="6EF74B18">
      <w:r w:rsidRPr="004B1208">
        <w:tab/>
      </w:r>
      <w:r w:rsidRPr="00E20DB8" w:rsidR="00E20DB8">
        <w:drawing>
          <wp:inline distT="0" distB="0" distL="0" distR="0" wp14:anchorId="7BDA3889" wp14:editId="28C44CDC">
            <wp:extent cx="5760720" cy="948055"/>
            <wp:effectExtent l="0" t="0" r="0" b="4445"/>
            <wp:docPr id="12" name="Imagem 12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Gráfi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B8" w:rsidP="00E04392" w:rsidRDefault="00E20DB8" w14:paraId="2008C44B" w14:textId="1B3DCC67">
      <w:r>
        <w:t>Escolhemos nos basear em um estacionamento com 80 vagas para fazermos nossa métrica. Nossos limites estão baseados nos status críticos que representam num primeiro instante um estacionamento vazio, e no outro o estacionamento cheio.</w:t>
      </w:r>
    </w:p>
    <w:p w:rsidR="00E20DB8" w:rsidP="00E04392" w:rsidRDefault="00E20DB8" w14:paraId="2CD74CAF" w14:textId="1055C647">
      <w:r>
        <w:t xml:space="preserve">As cores foram definidas em: Vermelho </w:t>
      </w:r>
      <w:proofErr w:type="gramStart"/>
      <w:r>
        <w:t>( Crítico</w:t>
      </w:r>
      <w:proofErr w:type="gramEnd"/>
      <w:r>
        <w:t xml:space="preserve"> ), Laranja ( </w:t>
      </w:r>
      <w:proofErr w:type="spellStart"/>
      <w:r>
        <w:t>Emergencia</w:t>
      </w:r>
      <w:proofErr w:type="spellEnd"/>
      <w:r>
        <w:t xml:space="preserve"> ), Amarelo ( Alertas ), Verde ( Ideal ).</w:t>
      </w:r>
    </w:p>
    <w:p w:rsidR="00E20DB8" w:rsidP="00E04392" w:rsidRDefault="00E20DB8" w14:paraId="6592D73D" w14:textId="77777777"/>
    <w:p w:rsidRPr="00336677" w:rsidR="00E04392" w:rsidP="00A66A93" w:rsidRDefault="00E04392" w14:paraId="005DDC05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66A93" w:rsidP="00B30672" w:rsidRDefault="00A66A93" w14:paraId="3B10A1A7" w14:textId="77777777">
      <w:pPr>
        <w:sectPr w:rsidR="00A66A93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orient="portrait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:rsidR="00370E34" w:rsidP="00A4698C" w:rsidRDefault="005900C5" w14:paraId="08165F76" w14:textId="77777777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:rsidR="00370E34" w:rsidP="00AB1F1F" w:rsidRDefault="00AF08C0" w14:paraId="5D58E02C" w14:textId="77777777">
      <w:pPr>
        <w:pStyle w:val="Ttulo1"/>
      </w:pPr>
      <w:bookmarkStart w:name="_Toc73427781" w:id="24"/>
      <w:r>
        <w:lastRenderedPageBreak/>
        <w:t>implantação do projeto</w:t>
      </w:r>
      <w:bookmarkEnd w:id="24"/>
    </w:p>
    <w:p w:rsidR="008F3EFD" w:rsidP="008F3EFD" w:rsidRDefault="008F3EFD" w14:paraId="359CDB91" w14:textId="77777777"/>
    <w:p w:rsidRPr="00192CAB" w:rsidR="008F3EFD" w:rsidP="008F3EFD" w:rsidRDefault="008F3EFD" w14:paraId="5DA00C83" w14:textId="77777777">
      <w:pPr>
        <w:pStyle w:val="Ttulo2"/>
        <w:rPr>
          <w:b/>
        </w:rPr>
      </w:pPr>
      <w:bookmarkStart w:name="_Toc73427782" w:id="25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:rsidR="008F3EFD" w:rsidP="008F3EFD" w:rsidRDefault="008F3EFD" w14:paraId="600CD854" w14:textId="3D7986C0">
      <w:r w:rsidRPr="004B1208">
        <w:tab/>
      </w:r>
      <w:r w:rsidR="000D0402">
        <w:t>Nossa equipe de manutenção chegará ao local que nos foi solicitado, e a partir desse momento será feita a instalação de nossos sensores no estabelecimento.</w:t>
      </w:r>
    </w:p>
    <w:p w:rsidRPr="00336677" w:rsidR="008F3EFD" w:rsidP="008F3EFD" w:rsidRDefault="008F3EFD" w14:paraId="67D3E714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P="008F3EFD" w:rsidRDefault="008F3EFD" w14:paraId="4754DEEE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P="008F3EFD" w:rsidRDefault="008F3EFD" w14:paraId="1DF9232F" w14:textId="77777777"/>
    <w:p w:rsidR="008F3EFD" w:rsidP="008F3EFD" w:rsidRDefault="008F3EFD" w14:paraId="79C789ED" w14:textId="47D6A2FF">
      <w:pPr>
        <w:pStyle w:val="Ttulo2"/>
        <w:rPr>
          <w:b/>
        </w:rPr>
      </w:pPr>
      <w:bookmarkStart w:name="_Toc73427783" w:id="26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:rsidRPr="00F91F57" w:rsidR="00F91F57" w:rsidP="00143A6E" w:rsidRDefault="00756F84" w14:paraId="69A45A71" w14:textId="09E03897">
      <w:pPr>
        <w:rPr>
          <w:rFonts w:ascii="Helvetica" w:hAnsi="Helvetica" w:cs="Helvetica"/>
          <w:color w:val="3B3F47"/>
          <w:sz w:val="27"/>
          <w:szCs w:val="27"/>
          <w:shd w:val="clear" w:color="auto" w:fill="FFFFFF"/>
        </w:rPr>
      </w:pPr>
      <w:r>
        <w:t>Utilizaremos como ferramenta de suporte</w:t>
      </w:r>
      <w:r w:rsidR="00364D4D">
        <w:t xml:space="preserve"> a </w:t>
      </w:r>
      <w:proofErr w:type="spellStart"/>
      <w:r w:rsidR="00364D4D">
        <w:t>FreshDesk</w:t>
      </w:r>
      <w:proofErr w:type="spellEnd"/>
      <w:r w:rsidR="00E36404">
        <w:t xml:space="preserve"> pois</w:t>
      </w:r>
      <w:r w:rsidR="00105A4E">
        <w:t xml:space="preserve"> é uma solução altamente adaptável, com muitas métricas que nos permitem acompanhar e monitorar </w:t>
      </w:r>
      <w:r w:rsidR="00F91F57">
        <w:t>nossos clientes e agentes de forma eficiente!</w:t>
      </w:r>
    </w:p>
    <w:p w:rsidR="006F7C2F" w:rsidP="008F3EFD" w:rsidRDefault="008F3EFD" w14:paraId="2FCEF06E" w14:textId="77777777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:rsidR="00530500" w:rsidP="008F3EFD" w:rsidRDefault="008F3EFD" w14:paraId="10628DA7" w14:textId="77777777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:rsidR="008F3EFD" w:rsidP="008F3EFD" w:rsidRDefault="008F3EFD" w14:paraId="770350B7" w14:textId="1460057F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:rsidRPr="00336677" w:rsidR="008F3EFD" w:rsidP="008F3EFD" w:rsidRDefault="008F3EFD" w14:paraId="553C73FD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B424CD" w:rsidP="000C07FE" w:rsidRDefault="00B424CD" w14:paraId="0B3AA654" w14:textId="77777777">
      <w:pPr>
        <w:rPr>
          <w:noProof/>
        </w:rPr>
      </w:pPr>
    </w:p>
    <w:p w:rsidR="00B424CD" w:rsidP="000C07FE" w:rsidRDefault="00B424CD" w14:paraId="640B89D4" w14:textId="77777777">
      <w:pPr>
        <w:rPr>
          <w:noProof/>
        </w:rPr>
      </w:pPr>
    </w:p>
    <w:p w:rsidR="00370E34" w:rsidP="00B13803" w:rsidRDefault="00370E34" w14:paraId="469205DB" w14:textId="77777777">
      <w:pPr>
        <w:rPr>
          <w:noProof/>
        </w:rPr>
        <w:sectPr w:rsidR="00370E34">
          <w:headerReference w:type="default" r:id="rId36"/>
          <w:footerReference w:type="default" r:id="rId37"/>
          <w:headerReference w:type="first" r:id="rId38"/>
          <w:footerReference w:type="first" r:id="rId39"/>
          <w:pgSz w:w="11907" w:h="16840" w:orient="portrait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="00370E34" w:rsidP="0090756E" w:rsidRDefault="00ED00C4" w14:paraId="6AF77C18" w14:textId="77777777">
      <w:pPr>
        <w:pStyle w:val="FolhadeRostodosCaptulos"/>
        <w:jc w:val="center"/>
      </w:pPr>
      <w:r>
        <w:fldChar w:fldCharType="begin"/>
      </w:r>
      <w:r>
        <w:instrText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:rsidR="00370E34" w:rsidP="00AB1F1F" w:rsidRDefault="00370E34" w14:paraId="3360A73F" w14:textId="77777777">
      <w:pPr>
        <w:pStyle w:val="Ttulo1"/>
      </w:pPr>
      <w:bookmarkStart w:name="_Ref125307146" w:id="27"/>
      <w:bookmarkStart w:name="_Toc125374527" w:id="28"/>
      <w:bookmarkStart w:name="_Toc156754424" w:id="29"/>
      <w:bookmarkStart w:name="_Toc73427784" w:id="30"/>
      <w:r>
        <w:lastRenderedPageBreak/>
        <w:t>CONCLUSÕES</w:t>
      </w:r>
      <w:bookmarkEnd w:id="27"/>
      <w:bookmarkEnd w:id="28"/>
      <w:bookmarkEnd w:id="29"/>
      <w:bookmarkEnd w:id="30"/>
    </w:p>
    <w:p w:rsidR="00573DD1" w:rsidP="00573DD1" w:rsidRDefault="00573DD1" w14:paraId="1DFCDF8D" w14:textId="6BB08283">
      <w:pPr>
        <w:pStyle w:val="Ttulo2"/>
        <w:rPr>
          <w:b/>
        </w:rPr>
      </w:pPr>
      <w:bookmarkStart w:name="_Toc73427785" w:id="31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:rsidRPr="00DA5C33" w:rsidR="00DA5C33" w:rsidP="00DA5C33" w:rsidRDefault="00DA5C33" w14:paraId="6D8BBE1E" w14:textId="6FFECE09">
      <w:r>
        <w:tab/>
      </w:r>
      <w:r>
        <w:t xml:space="preserve">Ao final temos um cliente satisfeito com nossa solução, pois oferecemos organização </w:t>
      </w:r>
      <w:r w:rsidR="0052288F">
        <w:t>e tempo extra ao mesmo</w:t>
      </w:r>
      <w:r w:rsidR="00B97FA5">
        <w:t>.</w:t>
      </w:r>
      <w:r w:rsidR="0052288F">
        <w:t xml:space="preserve"> </w:t>
      </w:r>
      <w:r w:rsidR="00B97FA5">
        <w:t>C</w:t>
      </w:r>
      <w:r w:rsidR="0052288F">
        <w:t xml:space="preserve">om nossa captação de </w:t>
      </w:r>
      <w:r w:rsidR="007C571B">
        <w:t>dados</w:t>
      </w:r>
      <w:r w:rsidR="00B97FA5">
        <w:t xml:space="preserve"> sendo feita em tempo real, ele terá todas as informações necessárias para saber o que fazer </w:t>
      </w:r>
      <w:r w:rsidR="00351045">
        <w:t>em todos os momentos!</w:t>
      </w:r>
      <w:r w:rsidR="007C571B">
        <w:t xml:space="preserve"> </w:t>
      </w:r>
    </w:p>
    <w:p w:rsidR="00573DD1" w:rsidP="00573DD1" w:rsidRDefault="00573DD1" w14:paraId="0918D887" w14:textId="67746260">
      <w:r w:rsidRPr="004B1208">
        <w:tab/>
      </w:r>
      <w:r w:rsidRPr="00573DD1">
        <w:t>Cumprimento dos requisitos, performance, usabilidade</w:t>
      </w:r>
      <w:r w:rsidR="00CD4ECA">
        <w:t>.</w:t>
      </w:r>
    </w:p>
    <w:p w:rsidR="00573DD1" w:rsidP="00573DD1" w:rsidRDefault="00573DD1" w14:paraId="19375E47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P="00573DD1" w:rsidRDefault="00573DD1" w14:paraId="7C289C36" w14:textId="77777777"/>
    <w:p w:rsidRPr="00192CAB" w:rsidR="00573DD1" w:rsidP="00573DD1" w:rsidRDefault="00573DD1" w14:paraId="3CFDBC54" w14:textId="77777777">
      <w:pPr>
        <w:pStyle w:val="Ttulo2"/>
        <w:rPr>
          <w:b/>
        </w:rPr>
      </w:pPr>
      <w:bookmarkStart w:name="_Toc73427786" w:id="32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:rsidR="00573DD1" w:rsidP="00573DD1" w:rsidRDefault="00573DD1" w14:paraId="6D2EADF7" w14:textId="66140D80">
      <w:r w:rsidRPr="004B1208">
        <w:tab/>
      </w:r>
      <w:r w:rsidR="008A7B0F">
        <w:t>Durante esse tempo de desenvolvimento que tivemos, aprendemos muito,</w:t>
      </w:r>
      <w:r w:rsidR="00582AF2">
        <w:t xml:space="preserve"> mas também tivemos muitas dificuldades, as vezes por conflitos internos e até mesmo com os objetivos</w:t>
      </w:r>
      <w:r w:rsidR="00BD0CC7">
        <w:t>. Mas foi uma experiencia única e que serviu de aprendizado a cada um do grupo!</w:t>
      </w:r>
    </w:p>
    <w:p w:rsidRPr="00336677" w:rsidR="00573DD1" w:rsidP="00573DD1" w:rsidRDefault="00573DD1" w14:paraId="32D4D990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P="00573DD1" w:rsidRDefault="00573DD1" w14:paraId="2AAB3478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P="00573DD1" w:rsidRDefault="00573DD1" w14:paraId="05089A31" w14:textId="77777777"/>
    <w:p w:rsidRPr="00192CAB" w:rsidR="00573DD1" w:rsidP="00FD4F54" w:rsidRDefault="00FD4F54" w14:paraId="360FFEED" w14:textId="77777777">
      <w:pPr>
        <w:pStyle w:val="Ttulo2"/>
        <w:rPr>
          <w:b/>
        </w:rPr>
      </w:pPr>
      <w:bookmarkStart w:name="_Toc73427787" w:id="33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Pr="00192CAB" w:rsidR="00573DD1">
        <w:rPr>
          <w:b/>
        </w:rPr>
        <w:t xml:space="preserve"> </w:t>
      </w:r>
    </w:p>
    <w:p w:rsidR="00573DD1" w:rsidP="00573DD1" w:rsidRDefault="00573DD1" w14:paraId="1EB39B9F" w14:textId="08203F76">
      <w:r w:rsidRPr="004B1208">
        <w:tab/>
      </w:r>
      <w:r w:rsidR="008A7B0F">
        <w:t>Acreditamos que nosso projeto evoluiu bem até aqui, conseguimos fazer o</w:t>
      </w:r>
      <w:r w:rsidR="009F19ED">
        <w:t xml:space="preserve"> </w:t>
      </w:r>
      <w:r w:rsidR="008A7B0F">
        <w:t>q</w:t>
      </w:r>
      <w:r w:rsidR="009F19ED">
        <w:t>ue</w:t>
      </w:r>
      <w:r w:rsidR="008A7B0F">
        <w:t xml:space="preserve"> nos foi </w:t>
      </w:r>
      <w:r w:rsidR="0038267F">
        <w:t>proposto, e</w:t>
      </w:r>
      <w:r w:rsidR="008A7B0F">
        <w:t xml:space="preserve"> talvez com mais calma e tempo, poderíamos ir </w:t>
      </w:r>
      <w:r w:rsidR="0038267F">
        <w:t xml:space="preserve">muito </w:t>
      </w:r>
      <w:r w:rsidR="008A7B0F">
        <w:t>além.</w:t>
      </w:r>
    </w:p>
    <w:p w:rsidRPr="00336677" w:rsidR="00573DD1" w:rsidP="00573DD1" w:rsidRDefault="00573DD1" w14:paraId="6B65EE36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Pr="00336677" w:rsidR="00573DD1" w:rsidP="00573DD1" w:rsidRDefault="00573DD1" w14:paraId="40708A73" w14:textId="77777777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B424CD" w:rsidP="00B424CD" w:rsidRDefault="00B424CD" w14:paraId="387C28EE" w14:textId="77777777">
      <w:pPr>
        <w:tabs>
          <w:tab w:val="clear" w:pos="851"/>
        </w:tabs>
      </w:pPr>
      <w:bookmarkStart w:name="_Toc124080469" w:id="34"/>
      <w:bookmarkStart w:name="_Toc125201972" w:id="35"/>
      <w:bookmarkStart w:name="_Toc125374528" w:id="36"/>
    </w:p>
    <w:p w:rsidRPr="004910EE" w:rsidR="00B424CD" w:rsidP="00B424CD" w:rsidRDefault="00B424CD" w14:paraId="7F9A2973" w14:textId="77777777">
      <w:pPr>
        <w:tabs>
          <w:tab w:val="clear" w:pos="851"/>
        </w:tabs>
        <w:sectPr w:rsidRPr="004910EE" w:rsidR="00B424CD">
          <w:headerReference w:type="even" r:id="rId40"/>
          <w:headerReference w:type="default" r:id="rId41"/>
          <w:footerReference w:type="default" r:id="rId42"/>
          <w:headerReference w:type="first" r:id="rId43"/>
          <w:footerReference w:type="first" r:id="rId44"/>
          <w:type w:val="continuous"/>
          <w:pgSz w:w="11907" w:h="16840" w:orient="portrait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Pr="00B55442" w:rsidR="00370E34" w:rsidP="00AB1F1F" w:rsidRDefault="00370E34" w14:paraId="58352759" w14:textId="77777777">
      <w:pPr>
        <w:pStyle w:val="Ttulo"/>
      </w:pPr>
      <w:bookmarkStart w:name="_Toc156754425" w:id="37"/>
      <w:bookmarkStart w:name="_Toc73427788" w:id="38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:rsidRPr="00B55442" w:rsidR="00370E34" w:rsidP="00AB1F1F" w:rsidRDefault="00370E34" w14:paraId="0A3363DE" w14:textId="77777777">
      <w:pPr>
        <w:pStyle w:val="Ttulo"/>
      </w:pPr>
    </w:p>
    <w:p w:rsidRPr="00D65B14" w:rsidR="000C07FE" w:rsidP="000C07FE" w:rsidRDefault="005900C5" w14:paraId="708AE9A7" w14:textId="77777777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Pr="00130D86" w:rsidR="00370E34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Pr="000C07FE" w:rsidR="000C07FE">
        <w:rPr>
          <w:rFonts w:cs="Arial"/>
          <w:noProof/>
          <w:lang w:val="pt-BR"/>
        </w:rPr>
        <w:t xml:space="preserve">AHMAD, C. S.  et al. </w:t>
      </w:r>
      <w:r w:rsidRPr="00D65B14" w:rsidR="000C07FE">
        <w:rPr>
          <w:rFonts w:cs="Arial"/>
          <w:noProof/>
        </w:rPr>
        <w:t xml:space="preserve">Mechanical properties of soft tissue femoral fixation devices for anterior cruciate ligament reconstruction. </w:t>
      </w:r>
      <w:r w:rsidRPr="00D65B14" w:rsidR="000C07FE">
        <w:rPr>
          <w:rFonts w:cs="Arial"/>
          <w:b/>
          <w:noProof/>
        </w:rPr>
        <w:t xml:space="preserve">Am J Sports Med, </w:t>
      </w:r>
      <w:r w:rsidRPr="00D65B14" w:rsidR="000C07FE">
        <w:rPr>
          <w:rFonts w:cs="Arial"/>
          <w:noProof/>
        </w:rPr>
        <w:t xml:space="preserve">v. 32, n. 3, p. 635-40, Apr-May 2004. ISSN 0363-5465 (Print). Disponível em: &lt; </w:t>
      </w:r>
      <w:hyperlink w:history="1" r:id="rId45">
        <w:r w:rsidRPr="00D65B14" w:rsidR="000C07FE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Pr="00D65B14" w:rsidR="000C07FE">
        <w:rPr>
          <w:rFonts w:cs="Arial"/>
          <w:noProof/>
        </w:rPr>
        <w:t xml:space="preserve"> &gt;. </w:t>
      </w:r>
    </w:p>
    <w:p w:rsidRPr="00D65B14" w:rsidR="000C07FE" w:rsidP="000C07FE" w:rsidRDefault="000C07FE" w14:paraId="1C3299BD" w14:textId="77777777">
      <w:pPr>
        <w:pStyle w:val="Referncias"/>
        <w:spacing w:after="0"/>
        <w:rPr>
          <w:rFonts w:cs="Arial"/>
          <w:noProof/>
        </w:rPr>
      </w:pPr>
    </w:p>
    <w:p w:rsidRPr="00D65B14" w:rsidR="000C07FE" w:rsidP="000C07FE" w:rsidRDefault="000C07FE" w14:paraId="5C40BB0E" w14:textId="77777777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:rsidRPr="00D65B14" w:rsidR="000C07FE" w:rsidP="000C07FE" w:rsidRDefault="000C07FE" w14:paraId="3A54E84B" w14:textId="77777777">
      <w:pPr>
        <w:pStyle w:val="Referncias"/>
        <w:spacing w:after="0"/>
        <w:rPr>
          <w:rFonts w:cs="Arial"/>
          <w:noProof/>
        </w:rPr>
      </w:pPr>
    </w:p>
    <w:p w:rsidRPr="00D65B14" w:rsidR="000C07FE" w:rsidP="000C07FE" w:rsidRDefault="000C07FE" w14:paraId="666067C6" w14:textId="77777777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:rsidRPr="00D65B14" w:rsidR="000C07FE" w:rsidP="000C07FE" w:rsidRDefault="000C07FE" w14:paraId="1B7A11AA" w14:textId="77777777">
      <w:pPr>
        <w:pStyle w:val="Referncias"/>
        <w:spacing w:after="0"/>
        <w:rPr>
          <w:rFonts w:cs="Arial"/>
          <w:noProof/>
        </w:rPr>
      </w:pPr>
    </w:p>
    <w:p w:rsidRPr="00D65B14" w:rsidR="000C07FE" w:rsidP="000C07FE" w:rsidRDefault="000C07FE" w14:paraId="35046E77" w14:textId="77777777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:rsidRPr="00D65B14" w:rsidR="000C07FE" w:rsidP="000C07FE" w:rsidRDefault="000C07FE" w14:paraId="060E9E8E" w14:textId="77777777">
      <w:pPr>
        <w:pStyle w:val="Referncias"/>
        <w:spacing w:after="0"/>
        <w:rPr>
          <w:rFonts w:cs="Arial"/>
          <w:noProof/>
        </w:rPr>
      </w:pPr>
    </w:p>
    <w:p w:rsidRPr="00D65B14" w:rsidR="000C07FE" w:rsidP="000C07FE" w:rsidRDefault="000C07FE" w14:paraId="79E56076" w14:textId="77777777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:rsidRPr="00D65B14" w:rsidR="000C07FE" w:rsidP="000C07FE" w:rsidRDefault="000C07FE" w14:paraId="6FB27584" w14:textId="77777777">
      <w:pPr>
        <w:pStyle w:val="Referncias"/>
        <w:spacing w:after="0"/>
        <w:rPr>
          <w:rFonts w:cs="Arial"/>
          <w:noProof/>
        </w:rPr>
      </w:pPr>
    </w:p>
    <w:p w:rsidRPr="000C07FE" w:rsidR="000C07FE" w:rsidP="000C07FE" w:rsidRDefault="000C07FE" w14:paraId="2C534376" w14:textId="77777777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w:history="1" r:id="rId46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:rsidRPr="000C07FE" w:rsidR="000C07FE" w:rsidP="000C07FE" w:rsidRDefault="000C07FE" w14:paraId="114FDF1C" w14:textId="77777777">
      <w:pPr>
        <w:pStyle w:val="Referncias"/>
        <w:spacing w:after="0"/>
        <w:rPr>
          <w:rFonts w:cs="Arial"/>
          <w:noProof/>
          <w:lang w:val="pt-BR"/>
        </w:rPr>
      </w:pPr>
    </w:p>
    <w:p w:rsidR="000C07FE" w:rsidP="000C07FE" w:rsidRDefault="000C07FE" w14:paraId="402EF576" w14:textId="77777777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:rsidR="00370E34" w:rsidP="00FA5328" w:rsidRDefault="005900C5" w14:paraId="648B83DC" w14:textId="77777777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:rsidR="00F2517D" w:rsidP="00ED29B0" w:rsidRDefault="00F2517D" w14:paraId="46DBD0F2" w14:textId="77777777">
      <w:pPr>
        <w:pStyle w:val="EstiloNormalGrandeesquerda"/>
      </w:pPr>
    </w:p>
    <w:sectPr w:rsidR="00F2517D" w:rsidSect="008B07EE">
      <w:headerReference w:type="default" r:id="rId47"/>
      <w:footerReference w:type="default" r:id="rId48"/>
      <w:headerReference w:type="first" r:id="rId49"/>
      <w:footerReference w:type="first" r:id="rId50"/>
      <w:pgSz w:w="11907" w:h="16840" w:orient="portrait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302E1" w:rsidRDefault="000302E1" w14:paraId="71BE90B0" w14:textId="77777777">
      <w:r>
        <w:separator/>
      </w:r>
    </w:p>
    <w:p w:rsidR="000302E1" w:rsidRDefault="000302E1" w14:paraId="36C1B3E3" w14:textId="77777777"/>
    <w:p w:rsidR="000302E1" w:rsidRDefault="000302E1" w14:paraId="401EE05C" w14:textId="77777777"/>
    <w:p w:rsidR="000302E1" w:rsidRDefault="000302E1" w14:paraId="7B91FB8A" w14:textId="77777777"/>
  </w:endnote>
  <w:endnote w:type="continuationSeparator" w:id="0">
    <w:p w:rsidR="000302E1" w:rsidRDefault="000302E1" w14:paraId="0789F8D2" w14:textId="77777777">
      <w:r>
        <w:continuationSeparator/>
      </w:r>
    </w:p>
    <w:p w:rsidR="000302E1" w:rsidRDefault="000302E1" w14:paraId="531B3EE5" w14:textId="77777777"/>
    <w:p w:rsidR="000302E1" w:rsidRDefault="000302E1" w14:paraId="5748B048" w14:textId="77777777"/>
    <w:p w:rsidR="000302E1" w:rsidRDefault="000302E1" w14:paraId="1A9F92E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A27AC2" w:rsidRDefault="005900C5" w14:paraId="4AF43540" w14:textId="77777777">
    <w:pPr>
      <w:pStyle w:val="Rodap"/>
      <w:framePr w:wrap="around" w:hAnchor="margin" w:vAnchor="text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:rsidR="00555AE7" w:rsidP="00317E2D" w:rsidRDefault="00555AE7" w14:paraId="15ABA26F" w14:textId="77777777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000AD817" w14:textId="7777777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58DACDD6" w14:textId="7777777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052A65DA" w14:textId="7777777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1294DEE5" w14:textId="7777777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3EBD4F5B" w14:textId="7777777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317E2D" w:rsidRDefault="00555AE7" w14:paraId="7EE39474" w14:textId="77777777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3331EE1B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460E73" w:rsidRDefault="00555AE7" w14:paraId="66CAE8C8" w14:textId="77777777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317E2D" w:rsidRDefault="00555AE7" w14:paraId="0C7A890D" w14:textId="77777777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148DEA69" w14:textId="7777777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317E2D" w:rsidRDefault="00555AE7" w14:paraId="16E585D6" w14:textId="77777777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4864C65D" w14:textId="7777777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20BDA5F8" w14:textId="7777777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58CE5CF1" w14:textId="7777777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7A02F3AB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302E1" w:rsidRDefault="000302E1" w14:paraId="18B3A3F7" w14:textId="77777777">
      <w:r>
        <w:separator/>
      </w:r>
    </w:p>
    <w:p w:rsidR="000302E1" w:rsidRDefault="000302E1" w14:paraId="3EA5F2A1" w14:textId="77777777"/>
    <w:p w:rsidR="000302E1" w:rsidRDefault="000302E1" w14:paraId="7F59E84C" w14:textId="77777777"/>
    <w:p w:rsidR="000302E1" w:rsidRDefault="000302E1" w14:paraId="37319556" w14:textId="77777777"/>
  </w:footnote>
  <w:footnote w:type="continuationSeparator" w:id="0">
    <w:p w:rsidR="000302E1" w:rsidRDefault="000302E1" w14:paraId="5D5BCBDB" w14:textId="77777777">
      <w:r>
        <w:continuationSeparator/>
      </w:r>
    </w:p>
    <w:p w:rsidR="000302E1" w:rsidRDefault="000302E1" w14:paraId="25A883BA" w14:textId="77777777"/>
    <w:p w:rsidR="000302E1" w:rsidRDefault="000302E1" w14:paraId="4CD23104" w14:textId="77777777"/>
    <w:p w:rsidR="000302E1" w:rsidRDefault="000302E1" w14:paraId="36AF3401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mc:Ignorable="w14 w15 w16se w16cid w16 w16cex w16sdtdh wp14">
  <w:p w:rsidR="00555AE7" w:rsidP="008828E4" w:rsidRDefault="00E8261F" w14:paraId="632B893C" w14:textId="220F86F4">
    <w:pPr>
      <w:ind w:right="360"/>
    </w:pPr>
    <w:r w:rsidRPr="00E8261F">
      <w:rPr>
        <w:noProof/>
        <w:lang w:eastAsia="pt-BR"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8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C34E6">
      <w:rPr>
        <w:noProof/>
      </w:rPr>
      <w:pict w14:anchorId="54D8F3D8">
        <v:rect id="Retângulo 2" style="position:absolute;left:0;text-align:left;margin-left:-64pt;margin-top:-13pt;width:129.95pt;height:35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wrapcoords="-125 -460 -125 22519 21725 22519 21725 -460 -125 -460" o:spid="_x0000_s1030" fillcolor="#a5d5e2 [1624]" strokecolor="#40a7c2 [3048]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">
          <v:fill type="gradient" color2="#e4f2f6 [504]" colors="0 #9eeaff;22938f #bbefff;1 #e4f9ff" angle="180" focus="100%" rotate="t"/>
          <v:shadow on="t" color="black" opacity="24903f" offset="0,.55556mm" origin=",.5"/>
          <v:path arrowok="t"/>
          <v:textbox>
            <w:txbxContent>
              <w:p w:rsidRPr="00956C75" w:rsidR="0060123F" w:rsidP="0060123F" w:rsidRDefault="0060123F" w14:paraId="573A754C" w14:textId="77777777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784347CC" w14:textId="7777777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900C5" w14:paraId="64AB3BF7" w14:textId="711B6275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11</w:t>
    </w:r>
    <w:r>
      <w:rPr>
        <w:rStyle w:val="Nmerodepgina"/>
      </w:rPr>
      <w:fldChar w:fldCharType="end"/>
    </w:r>
  </w:p>
  <w:p w:rsidR="00555AE7" w:rsidP="0060123F" w:rsidRDefault="00555AE7" w14:paraId="18286D3E" w14:textId="77777777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65385CC6" w14:textId="7777777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435AAB" w:rsidRDefault="005900C5" w14:paraId="0B64CB5D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:rsidR="00555AE7" w:rsidRDefault="00555AE7" w14:paraId="34DA59F2" w14:textId="6832696A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C34E6">
      <w:rPr>
        <w:noProof/>
      </w:rPr>
      <w:pict w14:anchorId="0296A486">
        <v:line id="Line 10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EI2ly/BAQAAagMAAA4AAAAAAAAAAAAAAAAALgIA&#10;AGRycy9lMm9Eb2MueG1sUEsBAi0AFAAGAAgAAAAhAM7At+PbAAAABgEAAA8AAAAAAAAAAAAAAAAA&#10;GwQAAGRycy9kb3ducmV2LnhtbFBLBQYAAAAABAAEAPMAAAAjBQAAAAA=&#10;"/>
      </w:pict>
    </w:r>
    <w:r>
      <w:rPr>
        <w:b/>
        <w:color w:val="808080"/>
        <w:sz w:val="20"/>
      </w:rPr>
      <w:t>2</w:t>
    </w:r>
  </w:p>
  <w:p w:rsidR="00555AE7" w:rsidRDefault="00555AE7" w14:paraId="2E57B867" w14:textId="7777777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435AAB" w:rsidRDefault="005900C5" w14:paraId="13E51E6C" w14:textId="38786043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13</w:t>
    </w:r>
    <w:r>
      <w:rPr>
        <w:rStyle w:val="Nmerodepgina"/>
      </w:rPr>
      <w:fldChar w:fldCharType="end"/>
    </w:r>
  </w:p>
  <w:p w:rsidR="00555AE7" w:rsidP="0060123F" w:rsidRDefault="00555AE7" w14:paraId="57CCBFB8" w14:textId="77777777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19A07102" w14:textId="7777777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7D1248" w:rsidRDefault="005900C5" w14:paraId="630804AD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:rsidRPr="00E37DB5" w:rsidR="00555AE7" w:rsidP="00E82440" w:rsidRDefault="003C34E6" w14:paraId="45A85F40" w14:textId="7B450A78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</w:rPr>
      <w:pict w14:anchorId="6E7E385C">
        <v:line id="Line 19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5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xqYzvsABAABqAwAADgAAAAAAAAAAAAAAAAAuAgAA&#10;ZHJzL2Uyb0RvYy54bWxQSwECLQAUAAYACAAAACEAzsC349sAAAAGAQAADwAAAAAAAAAAAAAAAAAa&#10;BAAAZHJzL2Rvd25yZXYueG1sUEsFBgAAAAAEAAQA8wAAACIFAAAAAA==&#10;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05EE0EF6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740A25" w:rsidRDefault="005900C5" w14:paraId="62C6F75B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:rsidRPr="00E37DB5" w:rsidR="00555AE7" w:rsidP="005C1AA4" w:rsidRDefault="003C34E6" w14:paraId="060C4C35" w14:textId="129D35EB">
    <w:pPr>
      <w:ind w:right="397"/>
      <w:jc w:val="right"/>
      <w:rPr>
        <w:b/>
        <w:color w:val="999999"/>
        <w:sz w:val="20"/>
        <w:szCs w:val="20"/>
      </w:rPr>
    </w:pPr>
    <w:r>
      <w:rPr>
        <w:noProof/>
      </w:rPr>
      <w:pict w14:anchorId="4DE984EC">
        <v:line id="Line 1" style="position:absolute;left:0;text-align:lef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9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BjRtPgvwEAAGkDAAAOAAAAAAAAAAAAAAAAAC4CAABk&#10;cnMvZTJvRG9jLnhtbFBLAQItABQABgAIAAAAIQDOwLfj2wAAAAYBAAAPAAAAAAAAAAAAAAAAABkE&#10;AABkcnMvZG93bnJldi54bWxQSwUGAAAAAAQABADzAAAAIQUAAAAA&#10;"/>
      </w:pict>
    </w:r>
    <w:r w:rsidR="00555AE7">
      <w:rPr>
        <w:b/>
        <w:color w:val="999999"/>
        <w:sz w:val="20"/>
        <w:szCs w:val="20"/>
      </w:rPr>
      <w:t>INTRODUÇÃO</w:t>
    </w:r>
  </w:p>
  <w:p w:rsidR="00555AE7" w:rsidP="00460E73" w:rsidRDefault="00555AE7" w14:paraId="5870EA0A" w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460E73" w:rsidRDefault="005900C5" w14:paraId="784D7094" w14:textId="56E47799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5</w:t>
    </w:r>
    <w:r>
      <w:rPr>
        <w:rStyle w:val="Nmerodepgina"/>
      </w:rPr>
      <w:fldChar w:fldCharType="end"/>
    </w:r>
  </w:p>
  <w:p w:rsidRPr="00E37DB5" w:rsidR="00555AE7" w:rsidP="0060123F" w:rsidRDefault="00555AE7" w14:paraId="4DE4C7A4" w14:textId="77777777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025B92" w:rsidRDefault="00555AE7" w14:paraId="2F9CCA58" w14:textId="77777777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740A25" w:rsidRDefault="005900C5" w14:paraId="3D0FC276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:rsidRPr="00E37DB5" w:rsidR="00555AE7" w:rsidP="00A170DC" w:rsidRDefault="003C34E6" w14:paraId="20A3EEED" w14:textId="736E6B2B">
    <w:pPr>
      <w:ind w:right="397"/>
      <w:jc w:val="right"/>
      <w:rPr>
        <w:b/>
        <w:color w:val="999999"/>
        <w:sz w:val="20"/>
        <w:szCs w:val="20"/>
      </w:rPr>
    </w:pPr>
    <w:r>
      <w:rPr>
        <w:noProof/>
      </w:rPr>
      <w:pict w14:anchorId="28BCF0CB">
        <v:line id="Line 5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8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AxlTASvwEAAGkDAAAOAAAAAAAAAAAAAAAAAC4CAABk&#10;cnMvZTJvRG9jLnhtbFBLAQItABQABgAIAAAAIQDOwLfj2wAAAAYBAAAPAAAAAAAAAAAAAAAAABkE&#10;AABkcnMvZG93bnJldi54bWxQSwUGAAAAAAQABADzAAAAIQUAAAAA&#10;"/>
      </w:pict>
    </w:r>
    <w:r w:rsidR="00555AE7">
      <w:rPr>
        <w:b/>
        <w:color w:val="999999"/>
        <w:sz w:val="20"/>
        <w:szCs w:val="20"/>
      </w:rPr>
      <w:t>MATERIAL E MÉTODO</w:t>
    </w:r>
  </w:p>
  <w:p w:rsidR="00555AE7" w:rsidP="005C1AA4" w:rsidRDefault="00555AE7" w14:paraId="6BFAFB9A" w14:textId="77777777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P="006D376B" w:rsidRDefault="005900C5" w14:paraId="29C06359" w14:textId="1A3A78DB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7</w:t>
    </w:r>
    <w:r>
      <w:rPr>
        <w:rStyle w:val="Nmerodepgina"/>
      </w:rPr>
      <w:fldChar w:fldCharType="end"/>
    </w:r>
  </w:p>
  <w:p w:rsidRPr="00E37DB5" w:rsidR="00555AE7" w:rsidP="0060123F" w:rsidRDefault="00555AE7" w14:paraId="54B01304" w14:textId="77777777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55AE7" w14:paraId="645C8E4C" w14:textId="7777777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900C5" w14:paraId="24B22E60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:rsidR="00555AE7" w:rsidRDefault="003C34E6" w14:paraId="62A9CC33" w14:textId="3AFE93E7">
    <w:pPr>
      <w:ind w:right="397"/>
      <w:jc w:val="right"/>
      <w:rPr>
        <w:b/>
        <w:color w:val="808080"/>
        <w:sz w:val="20"/>
      </w:rPr>
    </w:pPr>
    <w:r>
      <w:rPr>
        <w:noProof/>
      </w:rPr>
      <w:pict w14:anchorId="0FE40E20">
        <v:line id="Line 7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7" o:allowincell="f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sRimZ8ABAABpAwAADgAAAAAAAAAAAAAAAAAuAgAA&#10;ZHJzL2Uyb0RvYy54bWxQSwECLQAUAAYACAAAACEAzsC349sAAAAGAQAADwAAAAAAAAAAAAAAAAAa&#10;BAAAZHJzL2Rvd25yZXYueG1sUEsFBgAAAAAEAAQA8wAAACIFAAAAAA==&#10;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55AE7" w:rsidRDefault="005900C5" w14:paraId="192AAB70" w14:textId="683F533A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91307">
      <w:rPr>
        <w:rStyle w:val="Nmerodepgina"/>
        <w:noProof/>
      </w:rPr>
      <w:t>9</w:t>
    </w:r>
    <w:r>
      <w:rPr>
        <w:rStyle w:val="Nmerodepgina"/>
      </w:rPr>
      <w:fldChar w:fldCharType="end"/>
    </w:r>
  </w:p>
  <w:p w:rsidR="00555AE7" w:rsidP="0060123F" w:rsidRDefault="00555AE7" w14:paraId="14FFB684" w14:textId="77777777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hint="default" w:cs="Times New Roman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 w:cs="Times New Roman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hint="default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hint="default" w:cs="Times New Roman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hint="default" w:cs="Times New Roman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hint="default" w:cs="Times New Roman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hint="default" w:cs="Times New Roman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hint="default" w:cs="Times New Roman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hint="default" w:cs="Times New Roman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hint="default" w:cs="Times New Roman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hint="default" w:cs="Times New Roman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hint="default" w:cs="Times New Roman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hint="default" w:cs="Times New Roman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hint="default" w:cs="Times New Roman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hint="default" w:cs="Times New Roman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 w:cs="Times New Roman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 w:cs="Times New Roman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 w:cs="Times New Roman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 w:cs="Times New Roman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 w:cs="Times New Roman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hint="default" w:cs="Times New Roman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rPr>
        <w:rFonts w:hint="default" w:cs="Times New Roman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hint="default" w:cs="Times New Roman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hint="default" w:cs="Times New Roman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hint="default" w:cs="Times New Roman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hint="default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hint="default"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hideSpellingError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 w:val="false"/>
  <w:defaultTabStop w:val="0"/>
  <w:hyphenationZone w:val="425"/>
  <w:defaultTableStyle w:val="Tabela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2E1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0402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1EAA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5A4E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A6E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0FCE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585A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045"/>
    <w:rsid w:val="003513EB"/>
    <w:rsid w:val="0035280E"/>
    <w:rsid w:val="003533EC"/>
    <w:rsid w:val="00356729"/>
    <w:rsid w:val="00364D4D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67F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4E6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0702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455D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88F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2AF2"/>
    <w:rsid w:val="00586244"/>
    <w:rsid w:val="00586356"/>
    <w:rsid w:val="005865B5"/>
    <w:rsid w:val="00586E04"/>
    <w:rsid w:val="00587262"/>
    <w:rsid w:val="005900C5"/>
    <w:rsid w:val="00591307"/>
    <w:rsid w:val="00592A49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5BAA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2133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67E11"/>
    <w:rsid w:val="00670215"/>
    <w:rsid w:val="006711A3"/>
    <w:rsid w:val="00673A97"/>
    <w:rsid w:val="00674FDC"/>
    <w:rsid w:val="00675071"/>
    <w:rsid w:val="00675FA9"/>
    <w:rsid w:val="00680EEE"/>
    <w:rsid w:val="00682909"/>
    <w:rsid w:val="00682EE5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84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571B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253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A7B0F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6E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8E3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19ED"/>
    <w:rsid w:val="009F47FC"/>
    <w:rsid w:val="009F4D7F"/>
    <w:rsid w:val="009F5B2B"/>
    <w:rsid w:val="009F5DE0"/>
    <w:rsid w:val="009F643B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59D4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97FA5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CC7"/>
    <w:rsid w:val="00BD0F85"/>
    <w:rsid w:val="00BD1276"/>
    <w:rsid w:val="00BD1AED"/>
    <w:rsid w:val="00BD1E5F"/>
    <w:rsid w:val="00BD393C"/>
    <w:rsid w:val="00BD4083"/>
    <w:rsid w:val="00BD61A9"/>
    <w:rsid w:val="00BD791D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1D1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5C33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128D"/>
    <w:rsid w:val="00DF2413"/>
    <w:rsid w:val="00DF29FE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0DB8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6404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1F00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0C4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D6F50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1F57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  <w:rsid w:val="03A5029A"/>
    <w:rsid w:val="194A5539"/>
    <w:rsid w:val="30DB169F"/>
    <w:rsid w:val="34C9F614"/>
    <w:rsid w:val="3A4D622B"/>
    <w:rsid w:val="48F25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FADD334B-4853-49E3-8668-DC0D297C43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uiPriority="39" w:semiHidden="1" w:unhideWhenUsed="1"/>
    <w:lsdException w:name="toc 2" w:locked="1" w:uiPriority="39" w:semiHidden="1" w:unhideWhenUsed="1"/>
    <w:lsdException w:name="toc 3" w:locked="1" w:uiPriority="39" w:semiHidden="1" w:unhideWhenUsed="1"/>
    <w:lsdException w:name="toc 4" w:locked="1" w:uiPriority="39" w:semiHidden="1" w:unhideWhenUsed="1"/>
    <w:lsdException w:name="toc 5" w:locked="1" w:uiPriority="39" w:semiHidden="1" w:unhideWhenUsed="1"/>
    <w:lsdException w:name="toc 6" w:locked="1" w:uiPriority="39" w:semiHidden="1" w:unhideWhenUsed="1"/>
    <w:lsdException w:name="toc 7" w:locked="1" w:uiPriority="39" w:semiHidden="1" w:unhideWhenUsed="1"/>
    <w:lsdException w:name="toc 8" w:locked="1" w:uiPriority="39" w:semiHidden="1" w:unhideWhenUsed="1"/>
    <w:lsdException w:name="toc 9" w:locked="1" w:uiPriority="3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uiPriority="0" w:semiHidden="1" w:unhideWhenUsed="1"/>
    <w:lsdException w:name="footer" w:locked="1" w:uiPriority="0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uiPriority="0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uiPriority="1" w:semiHidden="1" w:unhideWhenUsed="1"/>
    <w:lsdException w:name="Body Text" w:locked="1" w:uiPriority="0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styleId="Ttulo2Char" w:customStyle="1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styleId="Ttulo3Char" w:customStyle="1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styleId="Ttulo4Char" w:customStyle="1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styleId="Ttulo5Char" w:customStyle="1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styleId="Ttulo6Char" w:customStyle="1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styleId="Ttulo7Char" w:customStyle="1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styleId="Ttulo8Char" w:customStyle="1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styleId="Ttulo9Char" w:customStyle="1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styleId="AssinaturaChar" w:customStyle="1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styleId="AssinaturadeEmailChar" w:customStyle="1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134" w:hanging="1134"/>
    </w:pPr>
    <w:rPr>
      <w:rFonts w:cs="Arial"/>
    </w:rPr>
  </w:style>
  <w:style w:type="character" w:styleId="CabealhodamensagemChar" w:customStyle="1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styleId="Corpodetexto2Char" w:customStyle="1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styleId="Corpodetexto3Char" w:customStyle="1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styleId="DataChar" w:customStyle="1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Space="141" w:wrap="auto" w:hAnchor="page" w:xAlign="center" w:yAlign="bottom" w:hRule="exact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styleId="EncerramentoChar" w:customStyle="1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styleId="EndereoHTMLChar" w:customStyle="1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styleId="Pr-formataoHTMLChar" w:customStyle="1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styleId="PrimeirorecuodecorpodetextoChar" w:customStyle="1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styleId="RecuodecorpodetextoChar" w:customStyle="1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styleId="Primeirorecuodecorpodetexto2Char" w:customStyle="1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styleId="Recuodecorpodetexto2Char" w:customStyle="1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styleId="Recuodecorpodetexto3Char" w:customStyle="1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styleId="SaudaoChar" w:customStyle="1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styleId="SubttuloChar" w:customStyle="1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bottom w:val="single" w:color="000000" w:sz="12" w:space="0"/>
      </w:tblBorders>
    </w:tblPr>
    <w:tblStylePr w:type="firstRow">
      <w:rPr>
        <w:rFonts w:cs="Times New Roman"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</w:rPr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bottom w:val="single" w:color="000000" w:sz="12" w:space="0"/>
      </w:tblBorders>
    </w:tblPr>
    <w:tblStylePr w:type="firstRow">
      <w:rPr>
        <w:rFonts w:cs="Times New Roman"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rFonts w:cs="Times New Roman"/>
      </w:rPr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rPr>
        <w:rFonts w:cs="Times New Roman"/>
      </w:rPr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</w:rPr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</w:rPr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blStylePr w:type="firstRow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blStylePr w:type="firstRow">
      <w:rPr>
        <w:rFonts w:cs="Times New Roman"/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rFonts w:cs="Times New Roman"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color="808080" w:sz="12" w:space="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rFonts w:cs="Times New Roman"/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8000" w:sz="12" w:space="0"/>
        <w:bottom w:val="single" w:color="008000" w:sz="12" w:space="0"/>
      </w:tblBorders>
    </w:tblPr>
    <w:tblStylePr w:type="firstRow">
      <w:rPr>
        <w:rFonts w:cs="Times New Roman"/>
      </w:rPr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rPr>
        <w:rFonts w:cs="Times New Roman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styleId="TextosemFormataoChar" w:customStyle="1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styleId="TtuloChar" w:customStyle="1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styleId="Normalmenor" w:customStyle="1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styleId="Capa-Grauacadmico" w:customStyle="1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styleId="Figura" w:customStyle="1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styleId="NormalmenorChar" w:customStyle="1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styleId="Capa-GrauacadmicoCharChar" w:customStyle="1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styleId="TtulodaFiguraChar" w:customStyle="1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styleId="Sumrio2Char" w:customStyle="1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styleId="NormalGrande" w:customStyle="1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styleId="Tabela" w:customStyle="1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</w:tblPr>
    <w:trPr>
      <w:jc w:val="center"/>
    </w:trPr>
  </w:style>
  <w:style w:type="paragraph" w:styleId="TtulodaTabela" w:customStyle="1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styleId="Normalnegrito" w:customStyle="1">
    <w:name w:val="Normal negrito"/>
    <w:basedOn w:val="Normal"/>
    <w:uiPriority w:val="99"/>
    <w:rsid w:val="0018638D"/>
    <w:rPr>
      <w:b/>
    </w:rPr>
  </w:style>
  <w:style w:type="paragraph" w:styleId="Normalitlico" w:customStyle="1">
    <w:name w:val="Normal itálico"/>
    <w:basedOn w:val="Normal"/>
    <w:link w:val="NormalitlicoChar"/>
    <w:uiPriority w:val="99"/>
    <w:rsid w:val="0018638D"/>
    <w:rPr>
      <w:i/>
    </w:rPr>
  </w:style>
  <w:style w:type="paragraph" w:styleId="ResumoeAbstract" w:customStyle="1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blStylePr w:type="lastRow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styleId="TtulodanotaChar" w:customStyle="1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tulodaFigura" w:customStyle="1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styleId="Sumrio1Char" w:customStyle="1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styleId="NormalitlicoChar" w:customStyle="1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styleId="FolhadeRostodosCaptulos" w:customStyle="1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styleId="Quadro" w:customStyle="1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styleId="Textodasilustraes" w:customStyle="1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TtulodoApndice" w:customStyle="1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styleId="TtulodoAnexo" w:customStyle="1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styleId="Referncias" w:customStyle="1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styleId="EstiloNormalGrandeesquerda" w:customStyle="1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styleId="TtulodoQuadro" w:customStyle="1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styleId="TtulodoGrfico" w:customStyle="1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styleId="TextodemacroChar" w:customStyle="1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styleId="Legenda1" w:customStyle="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styleId="ListaNumerada-Nmeros" w:customStyle="1">
    <w:name w:val="Lista Numerada - Números"/>
    <w:rsid w:val="00B40135"/>
    <w:pPr>
      <w:numPr>
        <w:numId w:val="29"/>
      </w:numPr>
    </w:pPr>
  </w:style>
  <w:style w:type="numbering" w:styleId="ListaNumerada-AlneaseIncisos" w:customStyle="1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styleId="normaltextrun" w:customStyle="1">
    <w:name w:val="normaltextrun"/>
    <w:basedOn w:val="Fontepargpadro"/>
    <w:rsid w:val="000E1EAA"/>
  </w:style>
  <w:style w:type="character" w:styleId="eop" w:customStyle="1">
    <w:name w:val="eop"/>
    <w:basedOn w:val="Fontepargpadro"/>
    <w:rsid w:val="000E1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footer" Target="footer4.xml" Id="rId18" /><Relationship Type="http://schemas.openxmlformats.org/officeDocument/2006/relationships/header" Target="header7.xml" Id="rId26" /><Relationship Type="http://schemas.openxmlformats.org/officeDocument/2006/relationships/footer" Target="footer12.xml" Id="rId39" /><Relationship Type="http://schemas.openxmlformats.org/officeDocument/2006/relationships/image" Target="media/image3.png" Id="rId21" /><Relationship Type="http://schemas.openxmlformats.org/officeDocument/2006/relationships/header" Target="header10.xml" Id="rId34" /><Relationship Type="http://schemas.openxmlformats.org/officeDocument/2006/relationships/footer" Target="footer13.xml" Id="rId42" /><Relationship Type="http://schemas.openxmlformats.org/officeDocument/2006/relationships/header" Target="header16.xml" Id="rId47" /><Relationship Type="http://schemas.openxmlformats.org/officeDocument/2006/relationships/footer" Target="footer16.xml" Id="rId50" /><Relationship Type="http://schemas.openxmlformats.org/officeDocument/2006/relationships/styles" Target="styles.xml" Id="rId7" /><Relationship Type="http://schemas.openxmlformats.org/officeDocument/2006/relationships/customXml" Target="../customXml/item1.xml" Id="rId2" /><Relationship Type="http://schemas.openxmlformats.org/officeDocument/2006/relationships/header" Target="header3.xml" Id="rId16" /><Relationship Type="http://schemas.openxmlformats.org/officeDocument/2006/relationships/image" Target="media/image5.png" Id="rId29" /><Relationship Type="http://schemas.openxmlformats.org/officeDocument/2006/relationships/endnotes" Target="endnotes.xml" Id="rId11" /><Relationship Type="http://schemas.openxmlformats.org/officeDocument/2006/relationships/footer" Target="footer5.xml" Id="rId24" /><Relationship Type="http://schemas.openxmlformats.org/officeDocument/2006/relationships/footer" Target="footer8.xml" Id="rId32" /><Relationship Type="http://schemas.openxmlformats.org/officeDocument/2006/relationships/footer" Target="footer11.xml" Id="rId37" /><Relationship Type="http://schemas.openxmlformats.org/officeDocument/2006/relationships/header" Target="header13.xml" Id="rId40" /><Relationship Type="http://schemas.openxmlformats.org/officeDocument/2006/relationships/hyperlink" Target="http://www.ncbi.nlm.nih.gov/entrez/query.fcgi?cmd=Retrieve&amp;db=PubMed&amp;dopt=Citation&amp;list_uids=15090378" TargetMode="External" Id="rId45" /><Relationship Type="http://schemas.openxmlformats.org/officeDocument/2006/relationships/customXml" Target="../customXml/item4.xml" Id="rId5" /><Relationship Type="http://schemas.openxmlformats.org/officeDocument/2006/relationships/header" Target="header2.xml" Id="rId15" /><Relationship Type="http://schemas.openxmlformats.org/officeDocument/2006/relationships/header" Target="header6.xml" Id="rId23" /><Relationship Type="http://schemas.openxmlformats.org/officeDocument/2006/relationships/image" Target="media/image4.png" Id="rId28" /><Relationship Type="http://schemas.openxmlformats.org/officeDocument/2006/relationships/header" Target="header11.xml" Id="rId36" /><Relationship Type="http://schemas.openxmlformats.org/officeDocument/2006/relationships/header" Target="header17.xml" Id="rId49" /><Relationship Type="http://schemas.openxmlformats.org/officeDocument/2006/relationships/footnotes" Target="footnotes.xml" Id="rId10" /><Relationship Type="http://schemas.openxmlformats.org/officeDocument/2006/relationships/header" Target="header4.xml" Id="rId19" /><Relationship Type="http://schemas.openxmlformats.org/officeDocument/2006/relationships/header" Target="header9.xml" Id="rId31" /><Relationship Type="http://schemas.openxmlformats.org/officeDocument/2006/relationships/footer" Target="footer14.xml" Id="rId44" /><Relationship Type="http://schemas.openxmlformats.org/officeDocument/2006/relationships/theme" Target="theme/theme1.xml" Id="rId52" /><Relationship Type="http://schemas.openxmlformats.org/officeDocument/2006/relationships/customXml" Target="../customXml/item3.xml" Id="rId4" /><Relationship Type="http://schemas.openxmlformats.org/officeDocument/2006/relationships/webSettings" Target="webSettings.xml" Id="rId9" /><Relationship Type="http://schemas.openxmlformats.org/officeDocument/2006/relationships/footer" Target="footer2.xml" Id="rId14" /><Relationship Type="http://schemas.openxmlformats.org/officeDocument/2006/relationships/header" Target="header5.xml" Id="rId22" /><Relationship Type="http://schemas.openxmlformats.org/officeDocument/2006/relationships/footer" Target="footer7.xml" Id="rId27" /><Relationship Type="http://schemas.openxmlformats.org/officeDocument/2006/relationships/header" Target="header8.xml" Id="rId30" /><Relationship Type="http://schemas.openxmlformats.org/officeDocument/2006/relationships/footer" Target="footer10.xml" Id="rId35" /><Relationship Type="http://schemas.openxmlformats.org/officeDocument/2006/relationships/header" Target="header15.xml" Id="rId43" /><Relationship Type="http://schemas.openxmlformats.org/officeDocument/2006/relationships/footer" Target="footer15.xml" Id="rId48" /><Relationship Type="http://schemas.openxmlformats.org/officeDocument/2006/relationships/settings" Target="settings.xml" Id="rId8" /><Relationship Type="http://schemas.openxmlformats.org/officeDocument/2006/relationships/fontTable" Target="fontTable.xml" Id="rId51" /><Relationship Type="http://schemas.openxmlformats.org/officeDocument/2006/relationships/customXml" Target="../customXml/item2.xml" Id="rId3" /><Relationship Type="http://schemas.openxmlformats.org/officeDocument/2006/relationships/header" Target="header1.xml" Id="rId12" /><Relationship Type="http://schemas.openxmlformats.org/officeDocument/2006/relationships/footer" Target="footer3.xml" Id="rId17" /><Relationship Type="http://schemas.openxmlformats.org/officeDocument/2006/relationships/footer" Target="footer6.xml" Id="rId25" /><Relationship Type="http://schemas.openxmlformats.org/officeDocument/2006/relationships/footer" Target="footer9.xml" Id="rId33" /><Relationship Type="http://schemas.openxmlformats.org/officeDocument/2006/relationships/header" Target="header12.xml" Id="rId38" /><Relationship Type="http://schemas.openxmlformats.org/officeDocument/2006/relationships/hyperlink" Target="http://www.ncbi.nlm.nih.gov/entrez/query.fcgi?cmd=Retrieve&amp;db=PubMed&amp;dopt=Citation&amp;list_uids=6337002" TargetMode="External" Id="rId46" /><Relationship Type="http://schemas.openxmlformats.org/officeDocument/2006/relationships/image" Target="media/image2.png" Id="rId20" /><Relationship Type="http://schemas.openxmlformats.org/officeDocument/2006/relationships/header" Target="header14.xml" Id="rId41" /><Relationship Type="http://schemas.microsoft.com/office/2006/relationships/keyMapCustomizations" Target="customizations.xml" Id="rId1" /><Relationship Type="http://schemas.openxmlformats.org/officeDocument/2006/relationships/numbering" Target="numbering.xml" Id="rId6" /><Relationship Type="http://schemas.openxmlformats.org/officeDocument/2006/relationships/image" Target="/media/image6.png" Id="R5cbc09d2a5414a93" /><Relationship Type="http://schemas.openxmlformats.org/officeDocument/2006/relationships/image" Target="/media/image7.png" Id="Rcd54f679b5d9477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E26B6800077740943CAA0EE0A90325" ma:contentTypeVersion="7" ma:contentTypeDescription="Create a new document." ma:contentTypeScope="" ma:versionID="45bed91f89995a4a333afd073386bcf1">
  <xsd:schema xmlns:xsd="http://www.w3.org/2001/XMLSchema" xmlns:xs="http://www.w3.org/2001/XMLSchema" xmlns:p="http://schemas.microsoft.com/office/2006/metadata/properties" xmlns:ns3="c14df721-83d0-478d-aefc-5e63513a87b4" xmlns:ns4="659efe37-a1ff-41bd-b7f7-e81fdb610ca5" targetNamespace="http://schemas.microsoft.com/office/2006/metadata/properties" ma:root="true" ma:fieldsID="38bf74c7e73711d53ed3d295c188aee3" ns3:_="" ns4:_="">
    <xsd:import namespace="c14df721-83d0-478d-aefc-5e63513a87b4"/>
    <xsd:import namespace="659efe37-a1ff-41bd-b7f7-e81fdb610c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4df721-83d0-478d-aefc-5e63513a8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efe37-a1ff-41bd-b7f7-e81fdb610ca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CF61BA-A6E9-41A9-AEDE-E76ECA3844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ED66927-2812-4551-B46B-67C3B06EEE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4df721-83d0-478d-aefc-5e63513a87b4"/>
    <ds:schemaRef ds:uri="659efe37-a1ff-41bd-b7f7-e81fdb610c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DD1175-6DB2-4882-BF9E-7E6B016B79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6F5EFF-B0B7-4100-9206-673DD01C038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Teses e Dissertações.dot</ap:Template>
  <ap:Application>Microsoft Word for the web</ap:Application>
  <ap:DocSecurity>0</ap:DocSecurity>
  <ap:ScaleCrop>false</ap:ScaleCrop>
  <ap:Company>Pós Graduação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Teses e Dissertações</dc:title>
  <dc:subject/>
  <dc:creator>Czeczko</dc:creator>
  <keywords/>
  <dc:description/>
  <lastModifiedBy>AUGUSTO HENRIQUE SOUZA RIBEIRO SILVA</lastModifiedBy>
  <revision>26</revision>
  <lastPrinted>2009-11-04T00:12:00.0000000Z</lastPrinted>
  <dcterms:created xsi:type="dcterms:W3CDTF">2021-12-01T08:53:00.0000000Z</dcterms:created>
  <dcterms:modified xsi:type="dcterms:W3CDTF">2021-12-06T02:25:38.2467278Z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0x010100B8E26B6800077740943CAA0EE0A90325</vt:lpwstr>
  </property>
</Properties>
</file>